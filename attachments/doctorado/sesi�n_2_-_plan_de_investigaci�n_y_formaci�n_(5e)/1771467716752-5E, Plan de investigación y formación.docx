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FE905" w14:textId="77777777" w:rsidR="006D24BA" w:rsidRDefault="006D24BA">
      <w:pPr>
        <w:jc w:val="center"/>
        <w:rPr>
          <w:rFonts w:ascii="Arial" w:hAnsi="Arial" w:cs="Arial"/>
          <w:b/>
          <w:sz w:val="24"/>
          <w:szCs w:val="24"/>
          <w:lang w:val="es-ES"/>
        </w:rPr>
      </w:pPr>
    </w:p>
    <w:p w14:paraId="7FC1A37F" w14:textId="2238FEB5" w:rsidR="007332A2" w:rsidRPr="005439C4" w:rsidRDefault="002F2956">
      <w:pPr>
        <w:jc w:val="center"/>
        <w:rPr>
          <w:rFonts w:ascii="Arial" w:hAnsi="Arial" w:cs="Arial"/>
          <w:b/>
          <w:bCs/>
          <w:sz w:val="24"/>
          <w:szCs w:val="24"/>
          <w:lang w:val="es-ES"/>
        </w:rPr>
      </w:pPr>
      <w:r>
        <w:rPr>
          <w:rFonts w:ascii="Arial" w:hAnsi="Arial" w:cs="Arial"/>
          <w:b/>
          <w:bCs/>
          <w:sz w:val="24"/>
          <w:szCs w:val="24"/>
          <w:lang w:val="es-ES"/>
        </w:rPr>
        <w:t>PLAN DE INVESTIGACIÓN Y FORMACIÓN</w:t>
      </w:r>
    </w:p>
    <w:p w14:paraId="42AA4AA7" w14:textId="448A42B1" w:rsidR="0093793A" w:rsidRDefault="0093793A"/>
    <w:p w14:paraId="072D53C6" w14:textId="70F393BD" w:rsidR="008D44F5" w:rsidRDefault="008D44F5"/>
    <w:p w14:paraId="594543E5" w14:textId="77777777" w:rsidR="008D44F5" w:rsidRPr="008D44F5" w:rsidRDefault="008D44F5" w:rsidP="008D44F5">
      <w:pPr>
        <w:rPr>
          <w:rFonts w:ascii="Arial" w:hAnsi="Arial" w:cs="Arial"/>
          <w:b/>
          <w:bCs/>
          <w:sz w:val="24"/>
          <w:szCs w:val="24"/>
        </w:rPr>
      </w:pPr>
    </w:p>
    <w:p w14:paraId="514A8840" w14:textId="77777777" w:rsidR="008D44F5" w:rsidRPr="005439C4" w:rsidRDefault="008D44F5" w:rsidP="008D44F5">
      <w:pPr>
        <w:rPr>
          <w:rFonts w:ascii="Arial" w:hAnsi="Arial" w:cs="Arial"/>
          <w:b/>
          <w:bCs/>
          <w:u w:val="single"/>
        </w:rPr>
      </w:pPr>
      <w:r w:rsidRPr="005439C4">
        <w:rPr>
          <w:rFonts w:ascii="Arial" w:hAnsi="Arial" w:cs="Arial"/>
          <w:b/>
          <w:bCs/>
          <w:u w:val="single"/>
        </w:rPr>
        <w:t>DATOS PERSONALES</w:t>
      </w:r>
    </w:p>
    <w:p w14:paraId="3359D3D8" w14:textId="77777777" w:rsidR="008D44F5" w:rsidRPr="005439C4" w:rsidRDefault="008D44F5" w:rsidP="008D44F5">
      <w:pPr>
        <w:rPr>
          <w:rFonts w:ascii="Arial" w:hAnsi="Arial" w:cs="Arial"/>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6480"/>
      </w:tblGrid>
      <w:tr w:rsidR="008D44F5" w:rsidRPr="005439C4" w14:paraId="239F82DC" w14:textId="77777777" w:rsidTr="00302412">
        <w:tc>
          <w:tcPr>
            <w:tcW w:w="3256" w:type="dxa"/>
          </w:tcPr>
          <w:p w14:paraId="1820E215" w14:textId="77777777" w:rsidR="008D44F5" w:rsidRPr="005439C4" w:rsidRDefault="008D44F5" w:rsidP="008D44F5">
            <w:pPr>
              <w:rPr>
                <w:rFonts w:ascii="Arial" w:hAnsi="Arial" w:cs="Arial"/>
              </w:rPr>
            </w:pPr>
            <w:r w:rsidRPr="005439C4">
              <w:rPr>
                <w:rFonts w:ascii="Arial" w:hAnsi="Arial" w:cs="Arial"/>
              </w:rPr>
              <w:t>Nombre y apellidos:</w:t>
            </w:r>
          </w:p>
        </w:tc>
        <w:tc>
          <w:tcPr>
            <w:tcW w:w="6480" w:type="dxa"/>
          </w:tcPr>
          <w:p w14:paraId="408E0696" w14:textId="77777777" w:rsidR="008D44F5" w:rsidRPr="005439C4" w:rsidRDefault="008D44F5" w:rsidP="008D44F5">
            <w:pPr>
              <w:rPr>
                <w:rFonts w:ascii="Arial" w:hAnsi="Arial" w:cs="Arial"/>
                <w:b/>
                <w:bCs/>
              </w:rPr>
            </w:pPr>
          </w:p>
        </w:tc>
      </w:tr>
      <w:tr w:rsidR="008D44F5" w:rsidRPr="005439C4" w14:paraId="254260AE" w14:textId="77777777" w:rsidTr="00302412">
        <w:tc>
          <w:tcPr>
            <w:tcW w:w="3256" w:type="dxa"/>
          </w:tcPr>
          <w:p w14:paraId="396BE7A5" w14:textId="77777777" w:rsidR="008D44F5" w:rsidRPr="005439C4" w:rsidRDefault="008D44F5" w:rsidP="00302412">
            <w:pPr>
              <w:rPr>
                <w:rFonts w:ascii="Arial" w:hAnsi="Arial" w:cs="Arial"/>
              </w:rPr>
            </w:pPr>
            <w:r w:rsidRPr="005439C4">
              <w:rPr>
                <w:rFonts w:ascii="Arial" w:hAnsi="Arial" w:cs="Arial"/>
              </w:rPr>
              <w:t>DNI/Pasaporte:</w:t>
            </w:r>
          </w:p>
        </w:tc>
        <w:tc>
          <w:tcPr>
            <w:tcW w:w="6480" w:type="dxa"/>
          </w:tcPr>
          <w:p w14:paraId="7BA287D8" w14:textId="77777777" w:rsidR="008D44F5" w:rsidRPr="005439C4" w:rsidRDefault="008D44F5" w:rsidP="00302412">
            <w:pPr>
              <w:rPr>
                <w:rFonts w:ascii="Arial" w:hAnsi="Arial" w:cs="Arial"/>
              </w:rPr>
            </w:pPr>
          </w:p>
        </w:tc>
      </w:tr>
      <w:tr w:rsidR="008D44F5" w:rsidRPr="005439C4" w14:paraId="7E4C7DAA" w14:textId="77777777" w:rsidTr="00302412">
        <w:tc>
          <w:tcPr>
            <w:tcW w:w="3256" w:type="dxa"/>
          </w:tcPr>
          <w:p w14:paraId="7E83CCBF" w14:textId="77777777" w:rsidR="008D44F5" w:rsidRPr="005439C4" w:rsidRDefault="008D44F5" w:rsidP="00302412">
            <w:pPr>
              <w:rPr>
                <w:rFonts w:ascii="Arial" w:hAnsi="Arial" w:cs="Arial"/>
              </w:rPr>
            </w:pPr>
            <w:r w:rsidRPr="005439C4">
              <w:rPr>
                <w:rFonts w:ascii="Arial" w:hAnsi="Arial" w:cs="Arial"/>
              </w:rPr>
              <w:t>Teléfono:</w:t>
            </w:r>
          </w:p>
        </w:tc>
        <w:tc>
          <w:tcPr>
            <w:tcW w:w="6480" w:type="dxa"/>
          </w:tcPr>
          <w:p w14:paraId="2152BDEA" w14:textId="77777777" w:rsidR="008D44F5" w:rsidRPr="005439C4" w:rsidRDefault="008D44F5" w:rsidP="00302412">
            <w:pPr>
              <w:rPr>
                <w:rFonts w:ascii="Arial" w:hAnsi="Arial" w:cs="Arial"/>
              </w:rPr>
            </w:pPr>
          </w:p>
        </w:tc>
      </w:tr>
      <w:tr w:rsidR="008D44F5" w:rsidRPr="005439C4" w14:paraId="58D1AA8F" w14:textId="77777777" w:rsidTr="00302412">
        <w:tc>
          <w:tcPr>
            <w:tcW w:w="3256" w:type="dxa"/>
          </w:tcPr>
          <w:p w14:paraId="577DE3C9" w14:textId="77777777" w:rsidR="008D44F5" w:rsidRPr="005439C4" w:rsidRDefault="008D44F5" w:rsidP="00302412">
            <w:pPr>
              <w:rPr>
                <w:rFonts w:ascii="Arial" w:hAnsi="Arial" w:cs="Arial"/>
              </w:rPr>
            </w:pPr>
            <w:r w:rsidRPr="005439C4">
              <w:rPr>
                <w:rFonts w:ascii="Arial" w:hAnsi="Arial" w:cs="Arial"/>
              </w:rPr>
              <w:t>e-mail:</w:t>
            </w:r>
          </w:p>
        </w:tc>
        <w:tc>
          <w:tcPr>
            <w:tcW w:w="6480" w:type="dxa"/>
          </w:tcPr>
          <w:p w14:paraId="139867C5" w14:textId="77777777" w:rsidR="008D44F5" w:rsidRPr="005439C4" w:rsidRDefault="008D44F5" w:rsidP="00302412">
            <w:pPr>
              <w:rPr>
                <w:rFonts w:ascii="Arial" w:hAnsi="Arial" w:cs="Arial"/>
              </w:rPr>
            </w:pPr>
          </w:p>
        </w:tc>
      </w:tr>
    </w:tbl>
    <w:p w14:paraId="7E89206A" w14:textId="040023EC" w:rsidR="008D44F5" w:rsidRPr="005439C4" w:rsidRDefault="008D44F5" w:rsidP="008D44F5">
      <w:pPr>
        <w:rPr>
          <w:rFonts w:ascii="Arial" w:hAnsi="Arial" w:cs="Arial"/>
          <w:b/>
          <w:bCs/>
        </w:rPr>
      </w:pPr>
    </w:p>
    <w:p w14:paraId="08E214AB" w14:textId="77777777" w:rsidR="008D44F5" w:rsidRPr="005439C4" w:rsidRDefault="008D44F5" w:rsidP="008D44F5">
      <w:pPr>
        <w:rPr>
          <w:rFonts w:ascii="Arial" w:hAnsi="Arial" w:cs="Arial"/>
        </w:rPr>
      </w:pPr>
    </w:p>
    <w:p w14:paraId="643F8EC1" w14:textId="77777777" w:rsidR="008D44F5" w:rsidRPr="005439C4" w:rsidRDefault="008D44F5" w:rsidP="008D44F5">
      <w:pPr>
        <w:rPr>
          <w:rFonts w:ascii="Arial" w:hAnsi="Arial" w:cs="Arial"/>
          <w:b/>
          <w:bCs/>
          <w:u w:val="single"/>
        </w:rPr>
      </w:pPr>
      <w:r w:rsidRPr="005439C4">
        <w:rPr>
          <w:rFonts w:ascii="Arial" w:hAnsi="Arial" w:cs="Arial"/>
          <w:b/>
          <w:bCs/>
          <w:u w:val="single"/>
        </w:rPr>
        <w:t>TESIS DOCTORAL</w:t>
      </w:r>
    </w:p>
    <w:p w14:paraId="75546983" w14:textId="77777777" w:rsidR="008D44F5" w:rsidRPr="005439C4" w:rsidRDefault="008D44F5" w:rsidP="008D44F5">
      <w:pPr>
        <w:rPr>
          <w:rFonts w:ascii="Arial" w:hAnsi="Arial" w:cs="Arial"/>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97"/>
        <w:gridCol w:w="6339"/>
      </w:tblGrid>
      <w:tr w:rsidR="008D44F5" w:rsidRPr="005439C4" w14:paraId="17BD3BF1" w14:textId="77777777" w:rsidTr="0051325D">
        <w:tc>
          <w:tcPr>
            <w:tcW w:w="3397" w:type="dxa"/>
          </w:tcPr>
          <w:p w14:paraId="4260B9E8" w14:textId="77777777" w:rsidR="008D44F5" w:rsidRPr="005439C4" w:rsidRDefault="008D44F5" w:rsidP="00302412">
            <w:pPr>
              <w:rPr>
                <w:rFonts w:ascii="Arial" w:hAnsi="Arial" w:cs="Arial"/>
              </w:rPr>
            </w:pPr>
            <w:r w:rsidRPr="005439C4">
              <w:rPr>
                <w:rFonts w:ascii="Arial" w:hAnsi="Arial" w:cs="Arial"/>
              </w:rPr>
              <w:t>Título de la tesis:</w:t>
            </w:r>
          </w:p>
        </w:tc>
        <w:tc>
          <w:tcPr>
            <w:tcW w:w="6339" w:type="dxa"/>
          </w:tcPr>
          <w:p w14:paraId="13C8C1BD" w14:textId="77777777" w:rsidR="008D44F5" w:rsidRPr="005439C4" w:rsidRDefault="008D44F5" w:rsidP="00302412">
            <w:pPr>
              <w:rPr>
                <w:rFonts w:ascii="Arial" w:hAnsi="Arial" w:cs="Arial"/>
                <w:b/>
                <w:bCs/>
              </w:rPr>
            </w:pPr>
          </w:p>
        </w:tc>
      </w:tr>
      <w:tr w:rsidR="008D44F5" w:rsidRPr="005439C4" w14:paraId="6DD6F666" w14:textId="77777777" w:rsidTr="0051325D">
        <w:tc>
          <w:tcPr>
            <w:tcW w:w="3397" w:type="dxa"/>
          </w:tcPr>
          <w:p w14:paraId="51B13C94" w14:textId="77777777" w:rsidR="008D44F5" w:rsidRPr="005439C4" w:rsidRDefault="008D44F5" w:rsidP="00302412">
            <w:pPr>
              <w:rPr>
                <w:rFonts w:ascii="Arial" w:hAnsi="Arial" w:cs="Arial"/>
              </w:rPr>
            </w:pPr>
            <w:r w:rsidRPr="005439C4">
              <w:rPr>
                <w:rFonts w:ascii="Arial" w:hAnsi="Arial" w:cs="Arial"/>
              </w:rPr>
              <w:t>Centro de realización de la investigación (en su caso):</w:t>
            </w:r>
          </w:p>
        </w:tc>
        <w:tc>
          <w:tcPr>
            <w:tcW w:w="6339" w:type="dxa"/>
          </w:tcPr>
          <w:p w14:paraId="176DE42B" w14:textId="77777777" w:rsidR="008D44F5" w:rsidRPr="005439C4" w:rsidRDefault="008D44F5" w:rsidP="00302412">
            <w:pPr>
              <w:rPr>
                <w:rFonts w:ascii="Arial" w:hAnsi="Arial" w:cs="Arial"/>
              </w:rPr>
            </w:pPr>
          </w:p>
        </w:tc>
      </w:tr>
      <w:tr w:rsidR="0037132F" w:rsidRPr="005439C4" w14:paraId="7DF935AA" w14:textId="77777777" w:rsidTr="0051325D">
        <w:tc>
          <w:tcPr>
            <w:tcW w:w="3397" w:type="dxa"/>
          </w:tcPr>
          <w:p w14:paraId="7E54C3D9" w14:textId="20E99D5F" w:rsidR="0037132F" w:rsidRPr="005439C4" w:rsidRDefault="0037132F" w:rsidP="00302412">
            <w:pPr>
              <w:rPr>
                <w:rFonts w:ascii="Arial" w:hAnsi="Arial" w:cs="Arial"/>
              </w:rPr>
            </w:pPr>
            <w:r w:rsidRPr="005439C4">
              <w:rPr>
                <w:rFonts w:ascii="Arial" w:hAnsi="Arial" w:cs="Arial"/>
              </w:rPr>
              <w:t xml:space="preserve">Línea de investigación </w:t>
            </w:r>
            <w:r w:rsidR="0051325D" w:rsidRPr="005439C4">
              <w:rPr>
                <w:rFonts w:ascii="Arial" w:hAnsi="Arial" w:cs="Arial"/>
              </w:rPr>
              <w:t xml:space="preserve">del doctorado </w:t>
            </w:r>
            <w:r w:rsidRPr="005439C4">
              <w:rPr>
                <w:rFonts w:ascii="Arial" w:hAnsi="Arial" w:cs="Arial"/>
              </w:rPr>
              <w:t>con la que se relaciona</w:t>
            </w:r>
            <w:r w:rsidRPr="005439C4">
              <w:rPr>
                <w:rStyle w:val="Refdenotaalpie"/>
                <w:rFonts w:ascii="Arial" w:hAnsi="Arial" w:cs="Arial"/>
              </w:rPr>
              <w:footnoteReference w:id="1"/>
            </w:r>
            <w:r w:rsidRPr="005439C4">
              <w:rPr>
                <w:rFonts w:ascii="Arial" w:hAnsi="Arial" w:cs="Arial"/>
              </w:rPr>
              <w:t>:</w:t>
            </w:r>
          </w:p>
        </w:tc>
        <w:tc>
          <w:tcPr>
            <w:tcW w:w="6339" w:type="dxa"/>
          </w:tcPr>
          <w:p w14:paraId="14EA5CDD" w14:textId="77777777" w:rsidR="0037132F" w:rsidRPr="005439C4" w:rsidRDefault="0037132F" w:rsidP="00302412">
            <w:pPr>
              <w:rPr>
                <w:rFonts w:ascii="Arial" w:hAnsi="Arial" w:cs="Arial"/>
              </w:rPr>
            </w:pPr>
          </w:p>
        </w:tc>
      </w:tr>
    </w:tbl>
    <w:p w14:paraId="6AB78A68" w14:textId="77777777" w:rsidR="008D44F5" w:rsidRPr="005439C4" w:rsidRDefault="008D44F5" w:rsidP="008D44F5">
      <w:pPr>
        <w:rPr>
          <w:rFonts w:ascii="Arial" w:hAnsi="Arial" w:cs="Arial"/>
        </w:rPr>
      </w:pPr>
    </w:p>
    <w:p w14:paraId="1E45B297" w14:textId="2C0DFD10" w:rsidR="008D44F5" w:rsidRPr="005439C4" w:rsidRDefault="008D44F5" w:rsidP="008D44F5">
      <w:pPr>
        <w:rPr>
          <w:rFonts w:ascii="Arial" w:hAnsi="Arial" w:cs="Arial"/>
        </w:rPr>
      </w:pPr>
    </w:p>
    <w:p w14:paraId="448C932B" w14:textId="77777777" w:rsidR="00C44950" w:rsidRPr="005439C4" w:rsidRDefault="00C44950" w:rsidP="00C44950">
      <w:pPr>
        <w:jc w:val="right"/>
        <w:rPr>
          <w:rFonts w:ascii="Arial" w:hAnsi="Arial" w:cs="Arial"/>
        </w:rPr>
      </w:pPr>
      <w:r w:rsidRPr="005439C4">
        <w:rPr>
          <w:rFonts w:ascii="Arial" w:hAnsi="Arial" w:cs="Arial"/>
        </w:rPr>
        <w:t>______, a ___ de ___________ de 202_</w:t>
      </w:r>
    </w:p>
    <w:p w14:paraId="7D955552" w14:textId="31E1867B" w:rsidR="00905A1B" w:rsidRPr="005439C4" w:rsidRDefault="00905A1B" w:rsidP="004F3475">
      <w:pPr>
        <w:jc w:val="both"/>
        <w:rPr>
          <w:rFonts w:ascii="Arial" w:hAnsi="Arial" w:cs="Arial"/>
        </w:rPr>
      </w:pPr>
      <w:r w:rsidRPr="005439C4">
        <w:rPr>
          <w:rFonts w:ascii="Arial" w:hAnsi="Arial" w:cs="Arial"/>
          <w:b/>
        </w:rPr>
        <w:br w:type="page"/>
      </w:r>
    </w:p>
    <w:p w14:paraId="07951274" w14:textId="77777777" w:rsidR="00B10D5F" w:rsidRDefault="00B10D5F" w:rsidP="00942031">
      <w:pPr>
        <w:jc w:val="center"/>
        <w:rPr>
          <w:rFonts w:ascii="Arial" w:hAnsi="Arial" w:cs="Arial"/>
          <w:b/>
        </w:rPr>
      </w:pPr>
    </w:p>
    <w:p w14:paraId="7B35ED0D" w14:textId="76607B12" w:rsidR="00942031" w:rsidRPr="005439C4" w:rsidRDefault="002F2956" w:rsidP="00E32BF4">
      <w:pPr>
        <w:shd w:val="clear" w:color="auto" w:fill="D9D9D9" w:themeFill="background1" w:themeFillShade="D9"/>
        <w:jc w:val="center"/>
        <w:rPr>
          <w:rFonts w:ascii="Arial" w:hAnsi="Arial" w:cs="Arial"/>
          <w:b/>
          <w:sz w:val="22"/>
          <w:szCs w:val="22"/>
        </w:rPr>
      </w:pPr>
      <w:r>
        <w:rPr>
          <w:rFonts w:ascii="Arial" w:hAnsi="Arial" w:cs="Arial"/>
          <w:b/>
          <w:sz w:val="22"/>
          <w:szCs w:val="22"/>
        </w:rPr>
        <w:t>PLAN</w:t>
      </w:r>
      <w:r w:rsidR="00167278" w:rsidRPr="005439C4">
        <w:rPr>
          <w:rFonts w:ascii="Arial" w:hAnsi="Arial" w:cs="Arial"/>
          <w:b/>
          <w:sz w:val="22"/>
          <w:szCs w:val="22"/>
        </w:rPr>
        <w:t xml:space="preserve"> DE INVESTIGACIÓN</w:t>
      </w:r>
    </w:p>
    <w:p w14:paraId="01FC46AB" w14:textId="77777777" w:rsidR="00167278" w:rsidRPr="005439C4" w:rsidRDefault="00167278" w:rsidP="00E32BF4">
      <w:pPr>
        <w:shd w:val="clear" w:color="auto" w:fill="D9D9D9" w:themeFill="background1" w:themeFillShade="D9"/>
        <w:jc w:val="center"/>
        <w:rPr>
          <w:rFonts w:ascii="Arial" w:hAnsi="Arial" w:cs="Arial"/>
          <w:b/>
          <w:sz w:val="22"/>
          <w:szCs w:val="22"/>
        </w:rPr>
      </w:pPr>
    </w:p>
    <w:p w14:paraId="389C8883" w14:textId="60BFFC12" w:rsidR="002F2956" w:rsidRDefault="002F2956" w:rsidP="00E32BF4">
      <w:pPr>
        <w:shd w:val="clear" w:color="auto" w:fill="D9D9D9" w:themeFill="background1" w:themeFillShade="D9"/>
        <w:jc w:val="both"/>
        <w:rPr>
          <w:rFonts w:ascii="Arial" w:hAnsi="Arial" w:cs="Arial"/>
          <w:bCs/>
          <w:sz w:val="22"/>
          <w:szCs w:val="22"/>
          <w:lang w:val="es-ES"/>
        </w:rPr>
      </w:pPr>
      <w:r w:rsidRPr="002F2956">
        <w:rPr>
          <w:rFonts w:ascii="Arial" w:hAnsi="Arial" w:cs="Arial"/>
          <w:bCs/>
          <w:sz w:val="22"/>
          <w:szCs w:val="22"/>
          <w:lang w:val="es-ES"/>
        </w:rPr>
        <w:t>REGLAMENTO DE ENSEÑAZAS UNIVERSITARIAS OFICIALES DE DOCTORADO DE LA UNIVERSIDAD EUROPEA DE MADRID. RS99/2022 y RD 576/2023</w:t>
      </w:r>
    </w:p>
    <w:p w14:paraId="7643A436" w14:textId="77777777" w:rsidR="002F2956" w:rsidRPr="002F2956" w:rsidRDefault="002F2956" w:rsidP="00E32BF4">
      <w:pPr>
        <w:shd w:val="clear" w:color="auto" w:fill="D9D9D9" w:themeFill="background1" w:themeFillShade="D9"/>
        <w:jc w:val="both"/>
        <w:rPr>
          <w:rFonts w:ascii="Arial" w:hAnsi="Arial" w:cs="Arial"/>
          <w:bCs/>
          <w:sz w:val="22"/>
          <w:szCs w:val="22"/>
          <w:lang w:val="es-ES"/>
        </w:rPr>
      </w:pPr>
    </w:p>
    <w:p w14:paraId="35D6D30E" w14:textId="69AC14FD" w:rsidR="002F2956" w:rsidRPr="002F2956" w:rsidRDefault="002F2956" w:rsidP="00E32BF4">
      <w:pPr>
        <w:shd w:val="clear" w:color="auto" w:fill="D9D9D9" w:themeFill="background1" w:themeFillShade="D9"/>
        <w:jc w:val="both"/>
        <w:rPr>
          <w:rFonts w:ascii="Arial" w:hAnsi="Arial" w:cs="Arial"/>
          <w:bCs/>
          <w:i/>
          <w:iCs/>
          <w:sz w:val="22"/>
          <w:szCs w:val="22"/>
          <w:lang w:val="es-ES"/>
        </w:rPr>
      </w:pPr>
      <w:r w:rsidRPr="002F2956">
        <w:rPr>
          <w:rFonts w:ascii="Arial" w:hAnsi="Arial" w:cs="Arial"/>
          <w:bCs/>
          <w:sz w:val="22"/>
          <w:szCs w:val="22"/>
          <w:lang w:val="es-ES"/>
        </w:rPr>
        <w:t>Artículo 6.4.</w:t>
      </w:r>
      <w:r>
        <w:rPr>
          <w:rFonts w:ascii="Arial" w:hAnsi="Arial" w:cs="Arial"/>
          <w:bCs/>
          <w:i/>
          <w:iCs/>
          <w:sz w:val="22"/>
          <w:szCs w:val="22"/>
          <w:lang w:val="es-ES"/>
        </w:rPr>
        <w:t xml:space="preserve"> </w:t>
      </w:r>
      <w:r w:rsidRPr="002F2956">
        <w:rPr>
          <w:rFonts w:ascii="Arial" w:hAnsi="Arial" w:cs="Arial"/>
          <w:bCs/>
          <w:i/>
          <w:iCs/>
          <w:sz w:val="22"/>
          <w:szCs w:val="22"/>
          <w:lang w:val="es-ES"/>
        </w:rPr>
        <w:t>El plan de investigación incluirá al menos, una revisión de antecedentes inmediatos y una justificación del problema a ser abordado, la metodología que se va a utilizar y los objetivos que se pretende alcanzar, así como los medios y la planificación temporal para lograrlo.</w:t>
      </w:r>
    </w:p>
    <w:p w14:paraId="23EFBD8B" w14:textId="77777777" w:rsidR="002F2956" w:rsidRDefault="002F2956" w:rsidP="00E32BF4">
      <w:pPr>
        <w:shd w:val="clear" w:color="auto" w:fill="D9D9D9" w:themeFill="background1" w:themeFillShade="D9"/>
        <w:jc w:val="both"/>
        <w:rPr>
          <w:rFonts w:ascii="Arial" w:hAnsi="Arial" w:cs="Arial"/>
          <w:bCs/>
          <w:i/>
          <w:iCs/>
          <w:sz w:val="22"/>
          <w:szCs w:val="22"/>
          <w:lang w:val="es-ES"/>
        </w:rPr>
      </w:pPr>
    </w:p>
    <w:p w14:paraId="3B35C00A" w14:textId="77777777" w:rsidR="002F2956" w:rsidRDefault="002F2956" w:rsidP="00E32BF4">
      <w:pPr>
        <w:shd w:val="clear" w:color="auto" w:fill="D9D9D9" w:themeFill="background1" w:themeFillShade="D9"/>
        <w:jc w:val="both"/>
        <w:rPr>
          <w:rFonts w:ascii="Arial" w:hAnsi="Arial" w:cs="Arial"/>
          <w:bCs/>
          <w:i/>
          <w:iCs/>
          <w:sz w:val="22"/>
          <w:szCs w:val="22"/>
          <w:lang w:val="es-ES"/>
        </w:rPr>
      </w:pPr>
    </w:p>
    <w:p w14:paraId="508B0438" w14:textId="30506A92" w:rsidR="00167278" w:rsidRPr="002F2956" w:rsidRDefault="00167278" w:rsidP="00E32BF4">
      <w:pPr>
        <w:shd w:val="clear" w:color="auto" w:fill="D9D9D9" w:themeFill="background1" w:themeFillShade="D9"/>
        <w:jc w:val="both"/>
        <w:rPr>
          <w:rFonts w:ascii="Arial" w:hAnsi="Arial" w:cs="Arial"/>
          <w:bCs/>
          <w:sz w:val="22"/>
          <w:szCs w:val="22"/>
          <w:lang w:val="es-ES"/>
        </w:rPr>
      </w:pPr>
      <w:r w:rsidRPr="002F2956">
        <w:rPr>
          <w:rFonts w:ascii="Arial" w:hAnsi="Arial" w:cs="Arial"/>
          <w:bCs/>
          <w:sz w:val="22"/>
          <w:szCs w:val="22"/>
          <w:lang w:val="es-ES"/>
        </w:rPr>
        <w:t>Se asume que todo proyecto de investigación sufrirá cambios y modificaciones como resultado del propio proceso de desarrollo de la investigación.</w:t>
      </w:r>
      <w:r w:rsidR="002F2956" w:rsidRPr="002F2956">
        <w:rPr>
          <w:rFonts w:ascii="Arial" w:hAnsi="Arial" w:cs="Arial"/>
          <w:bCs/>
          <w:sz w:val="22"/>
          <w:szCs w:val="22"/>
          <w:lang w:val="es-ES"/>
        </w:rPr>
        <w:t xml:space="preserve"> </w:t>
      </w:r>
      <w:r w:rsidRPr="002F2956">
        <w:rPr>
          <w:rFonts w:ascii="Arial" w:hAnsi="Arial" w:cs="Arial"/>
          <w:bCs/>
          <w:sz w:val="22"/>
          <w:szCs w:val="22"/>
          <w:lang w:val="es-ES"/>
        </w:rPr>
        <w:t xml:space="preserve">Sin embargo, para que se pueda proceder a la </w:t>
      </w:r>
      <w:r w:rsidR="002F2956" w:rsidRPr="002F2956">
        <w:rPr>
          <w:rFonts w:ascii="Arial" w:hAnsi="Arial" w:cs="Arial"/>
          <w:bCs/>
          <w:sz w:val="22"/>
          <w:szCs w:val="22"/>
          <w:lang w:val="es-ES"/>
        </w:rPr>
        <w:t>i</w:t>
      </w:r>
      <w:r w:rsidRPr="002F2956">
        <w:rPr>
          <w:rFonts w:ascii="Arial" w:hAnsi="Arial" w:cs="Arial"/>
          <w:bCs/>
          <w:sz w:val="22"/>
          <w:szCs w:val="22"/>
          <w:lang w:val="es-ES"/>
        </w:rPr>
        <w:t>nscripción y registro de tesis, se requiere realizar una propuesta detallada de los siguientes aspectos</w:t>
      </w:r>
      <w:r w:rsidR="002F2956" w:rsidRPr="002F2956">
        <w:rPr>
          <w:rFonts w:ascii="Arial" w:hAnsi="Arial" w:cs="Arial"/>
          <w:bCs/>
          <w:sz w:val="22"/>
          <w:szCs w:val="22"/>
          <w:lang w:val="es-ES"/>
        </w:rPr>
        <w:t xml:space="preserve"> que se mencionan más abajo. </w:t>
      </w:r>
      <w:r w:rsidR="0092786B" w:rsidRPr="002F2956">
        <w:rPr>
          <w:rFonts w:ascii="Arial" w:hAnsi="Arial" w:cs="Arial"/>
          <w:bCs/>
          <w:sz w:val="22"/>
          <w:szCs w:val="22"/>
          <w:lang w:val="es-ES"/>
        </w:rPr>
        <w:t xml:space="preserve">Los puntos que se señalan son una guía de aquellos que deberán aparecen en el </w:t>
      </w:r>
      <w:r w:rsidR="002F2956" w:rsidRPr="002F2956">
        <w:rPr>
          <w:rFonts w:ascii="Arial" w:hAnsi="Arial" w:cs="Arial"/>
          <w:bCs/>
          <w:sz w:val="22"/>
          <w:szCs w:val="22"/>
          <w:lang w:val="es-ES"/>
        </w:rPr>
        <w:t>plan</w:t>
      </w:r>
      <w:r w:rsidR="0092786B" w:rsidRPr="002F2956">
        <w:rPr>
          <w:rFonts w:ascii="Arial" w:hAnsi="Arial" w:cs="Arial"/>
          <w:bCs/>
          <w:sz w:val="22"/>
          <w:szCs w:val="22"/>
          <w:lang w:val="es-ES"/>
        </w:rPr>
        <w:t xml:space="preserve"> de investigación, si bien podrá estructurarse de diferente manera garantizando la descripción detallada del proyecto.</w:t>
      </w:r>
    </w:p>
    <w:p w14:paraId="5BCE725A" w14:textId="2C031F6D" w:rsidR="00167278" w:rsidRPr="005439C4" w:rsidRDefault="00167278" w:rsidP="00E32BF4">
      <w:pPr>
        <w:rPr>
          <w:rFonts w:ascii="Arial" w:hAnsi="Arial" w:cs="Arial"/>
          <w:bCs/>
          <w:i/>
          <w:iCs/>
          <w:lang w:val="es-ES"/>
        </w:rPr>
      </w:pPr>
    </w:p>
    <w:p w14:paraId="161F2809" w14:textId="182EF1B1" w:rsidR="004F3475" w:rsidRDefault="00126D74" w:rsidP="00F83A01">
      <w:pPr>
        <w:jc w:val="both"/>
        <w:rPr>
          <w:rFonts w:ascii="Arial" w:hAnsi="Arial" w:cs="Arial"/>
          <w:b/>
          <w:bCs/>
          <w:color w:val="4F81BD" w:themeColor="accent1"/>
        </w:rPr>
      </w:pPr>
      <w:r w:rsidRPr="00F83A01">
        <w:rPr>
          <w:rFonts w:ascii="Arial" w:hAnsi="Arial" w:cs="Arial"/>
          <w:b/>
          <w:bCs/>
          <w:color w:val="4F81BD" w:themeColor="accent1"/>
        </w:rPr>
        <w:t>NOTA: El proyecto deberá enviarse necesariamente en este formato.</w:t>
      </w:r>
      <w:r w:rsidR="00124A80" w:rsidRPr="00F83A01">
        <w:rPr>
          <w:rFonts w:ascii="Arial" w:hAnsi="Arial" w:cs="Arial"/>
          <w:b/>
          <w:bCs/>
          <w:color w:val="4F81BD" w:themeColor="accent1"/>
        </w:rPr>
        <w:t xml:space="preserve"> El proyecto no deberá tener una extensión superior a 5 páginas. Los proyectos que </w:t>
      </w:r>
      <w:r w:rsidR="00F83A01" w:rsidRPr="00F83A01">
        <w:rPr>
          <w:rFonts w:ascii="Arial" w:hAnsi="Arial" w:cs="Arial"/>
          <w:b/>
          <w:bCs/>
          <w:color w:val="4F81BD" w:themeColor="accent1"/>
        </w:rPr>
        <w:t>no se presenten en este formato o superen la extensión establecida no serán remitidos a evaluación a la Comisión Académica del programa de doctorado correspondiente.</w:t>
      </w:r>
    </w:p>
    <w:p w14:paraId="334DEC43" w14:textId="77777777" w:rsidR="00F83A01" w:rsidRPr="00F83A01" w:rsidRDefault="00F83A01" w:rsidP="00F83A01">
      <w:pPr>
        <w:jc w:val="both"/>
        <w:rPr>
          <w:rFonts w:ascii="Arial" w:hAnsi="Arial" w:cs="Arial"/>
          <w:b/>
          <w:bCs/>
          <w:color w:val="4F81BD" w:themeColor="accent1"/>
        </w:rPr>
      </w:pPr>
    </w:p>
    <w:p w14:paraId="09E4445D" w14:textId="4ADDA9D5" w:rsidR="00E32BF4" w:rsidRPr="005439C4" w:rsidRDefault="00E32BF4" w:rsidP="000D1048">
      <w:pPr>
        <w:rPr>
          <w:rFonts w:ascii="Arial" w:hAnsi="Arial" w:cs="Arial"/>
        </w:rPr>
      </w:pPr>
    </w:p>
    <w:p w14:paraId="4BD644EC" w14:textId="25E3AF92" w:rsidR="0063495D" w:rsidRPr="005439C4" w:rsidRDefault="0063495D" w:rsidP="0063495D">
      <w:pPr>
        <w:rPr>
          <w:rFonts w:ascii="Arial" w:hAnsi="Arial" w:cs="Arial"/>
          <w:b/>
          <w:i/>
          <w:iCs/>
          <w:u w:val="single"/>
          <w:lang w:val="es-ES"/>
        </w:rPr>
      </w:pPr>
      <w:r w:rsidRPr="005439C4">
        <w:rPr>
          <w:rFonts w:ascii="Arial" w:hAnsi="Arial" w:cs="Arial"/>
          <w:b/>
          <w:i/>
          <w:iCs/>
          <w:u w:val="single"/>
          <w:lang w:val="es-ES"/>
        </w:rPr>
        <w:t xml:space="preserve">Revisión </w:t>
      </w:r>
      <w:r w:rsidR="00F83A01">
        <w:rPr>
          <w:rFonts w:ascii="Arial" w:hAnsi="Arial" w:cs="Arial"/>
          <w:b/>
          <w:i/>
          <w:iCs/>
          <w:u w:val="single"/>
          <w:lang w:val="es-ES"/>
        </w:rPr>
        <w:t xml:space="preserve">breve </w:t>
      </w:r>
      <w:r w:rsidRPr="005439C4">
        <w:rPr>
          <w:rFonts w:ascii="Arial" w:hAnsi="Arial" w:cs="Arial"/>
          <w:b/>
          <w:i/>
          <w:iCs/>
          <w:u w:val="single"/>
          <w:lang w:val="es-ES"/>
        </w:rPr>
        <w:t>del área (marco teórico)</w:t>
      </w:r>
    </w:p>
    <w:p w14:paraId="34C91AC9" w14:textId="761F0067" w:rsidR="0063495D" w:rsidRPr="005439C4" w:rsidRDefault="0063495D" w:rsidP="000D1048">
      <w:pPr>
        <w:rPr>
          <w:rFonts w:ascii="Arial" w:hAnsi="Arial" w:cs="Arial"/>
          <w:bCs/>
          <w:lang w:val="es-ES"/>
        </w:rPr>
      </w:pPr>
    </w:p>
    <w:p w14:paraId="6FDAC5D6" w14:textId="77777777" w:rsidR="0063495D" w:rsidRDefault="0063495D" w:rsidP="000D1048">
      <w:pPr>
        <w:rPr>
          <w:rFonts w:ascii="Arial" w:hAnsi="Arial" w:cs="Arial"/>
          <w:bCs/>
          <w:lang w:val="es-ES"/>
        </w:rPr>
      </w:pPr>
    </w:p>
    <w:p w14:paraId="741C467A" w14:textId="77777777" w:rsidR="00F83A01" w:rsidRPr="005439C4" w:rsidRDefault="00F83A01" w:rsidP="000D1048">
      <w:pPr>
        <w:rPr>
          <w:rFonts w:ascii="Arial" w:hAnsi="Arial" w:cs="Arial"/>
          <w:bCs/>
          <w:lang w:val="es-ES"/>
        </w:rPr>
      </w:pPr>
    </w:p>
    <w:p w14:paraId="6C5F76CF" w14:textId="54087B9A" w:rsidR="00E32BF4" w:rsidRPr="005439C4" w:rsidRDefault="00E32BF4" w:rsidP="00E32BF4">
      <w:pPr>
        <w:rPr>
          <w:rFonts w:ascii="Arial" w:hAnsi="Arial" w:cs="Arial"/>
          <w:b/>
          <w:i/>
          <w:iCs/>
          <w:u w:val="single"/>
          <w:lang w:val="es-ES"/>
        </w:rPr>
      </w:pPr>
      <w:r w:rsidRPr="005439C4">
        <w:rPr>
          <w:rFonts w:ascii="Arial" w:hAnsi="Arial" w:cs="Arial"/>
          <w:b/>
          <w:i/>
          <w:iCs/>
          <w:u w:val="single"/>
          <w:lang w:val="es-ES"/>
        </w:rPr>
        <w:t>Objetivos y/o hipótesis de investigación</w:t>
      </w:r>
    </w:p>
    <w:p w14:paraId="647A98E3" w14:textId="3B659FFE" w:rsidR="00E32BF4" w:rsidRPr="005439C4" w:rsidRDefault="00E32BF4" w:rsidP="00E32BF4">
      <w:pPr>
        <w:rPr>
          <w:rFonts w:ascii="Arial" w:hAnsi="Arial" w:cs="Arial"/>
          <w:bCs/>
          <w:lang w:val="es-ES"/>
        </w:rPr>
      </w:pPr>
    </w:p>
    <w:p w14:paraId="23247283" w14:textId="77777777" w:rsidR="00E32BF4" w:rsidRPr="005439C4" w:rsidRDefault="00E32BF4" w:rsidP="00E32BF4">
      <w:pPr>
        <w:rPr>
          <w:rFonts w:ascii="Arial" w:hAnsi="Arial" w:cs="Arial"/>
          <w:bCs/>
          <w:lang w:val="es-ES"/>
        </w:rPr>
      </w:pPr>
    </w:p>
    <w:p w14:paraId="7CF2A828" w14:textId="77777777" w:rsidR="0063495D" w:rsidRPr="005439C4" w:rsidRDefault="0063495D" w:rsidP="00E32BF4">
      <w:pPr>
        <w:rPr>
          <w:rFonts w:ascii="Arial" w:hAnsi="Arial" w:cs="Arial"/>
          <w:bCs/>
          <w:lang w:val="es-ES"/>
        </w:rPr>
      </w:pPr>
    </w:p>
    <w:p w14:paraId="155F36EA" w14:textId="7FC93909" w:rsidR="00E32BF4" w:rsidRPr="005439C4" w:rsidRDefault="00E32BF4" w:rsidP="00E32BF4">
      <w:pPr>
        <w:rPr>
          <w:rFonts w:ascii="Arial" w:hAnsi="Arial" w:cs="Arial"/>
          <w:b/>
          <w:i/>
          <w:iCs/>
          <w:u w:val="single"/>
          <w:lang w:val="es-ES"/>
        </w:rPr>
      </w:pPr>
      <w:r w:rsidRPr="005439C4">
        <w:rPr>
          <w:rFonts w:ascii="Arial" w:hAnsi="Arial" w:cs="Arial"/>
          <w:b/>
          <w:i/>
          <w:iCs/>
          <w:u w:val="single"/>
          <w:lang w:val="es-ES"/>
        </w:rPr>
        <w:t>Metodología</w:t>
      </w:r>
      <w:r w:rsidR="002F2956">
        <w:rPr>
          <w:rFonts w:ascii="Arial" w:hAnsi="Arial" w:cs="Arial"/>
          <w:b/>
          <w:i/>
          <w:iCs/>
          <w:u w:val="single"/>
          <w:lang w:val="es-ES"/>
        </w:rPr>
        <w:t xml:space="preserve"> (inclúyase una d</w:t>
      </w:r>
      <w:r w:rsidRPr="005439C4">
        <w:rPr>
          <w:rFonts w:ascii="Arial" w:hAnsi="Arial" w:cs="Arial"/>
          <w:b/>
          <w:i/>
          <w:iCs/>
          <w:u w:val="single"/>
          <w:lang w:val="es-ES"/>
        </w:rPr>
        <w:t xml:space="preserve">escripción de la serie de estudios que se </w:t>
      </w:r>
      <w:r w:rsidR="00F83A01">
        <w:rPr>
          <w:rFonts w:ascii="Arial" w:hAnsi="Arial" w:cs="Arial"/>
          <w:b/>
          <w:i/>
          <w:iCs/>
          <w:u w:val="single"/>
          <w:lang w:val="es-ES"/>
        </w:rPr>
        <w:t>propone desarrollar</w:t>
      </w:r>
      <w:r w:rsidR="002F2956">
        <w:rPr>
          <w:rFonts w:ascii="Arial" w:hAnsi="Arial" w:cs="Arial"/>
          <w:b/>
          <w:i/>
          <w:iCs/>
          <w:u w:val="single"/>
          <w:lang w:val="es-ES"/>
        </w:rPr>
        <w:t>)</w:t>
      </w:r>
    </w:p>
    <w:p w14:paraId="6CDB978A" w14:textId="601350AE" w:rsidR="00E32BF4" w:rsidRPr="005439C4" w:rsidRDefault="00E32BF4" w:rsidP="00E32BF4">
      <w:pPr>
        <w:rPr>
          <w:rFonts w:ascii="Arial" w:hAnsi="Arial" w:cs="Arial"/>
          <w:bCs/>
          <w:lang w:val="es-ES"/>
        </w:rPr>
      </w:pPr>
    </w:p>
    <w:p w14:paraId="09094F7E" w14:textId="77777777" w:rsidR="00E32BF4" w:rsidRPr="005439C4" w:rsidRDefault="00E32BF4" w:rsidP="00E32BF4">
      <w:pPr>
        <w:rPr>
          <w:rFonts w:ascii="Arial" w:hAnsi="Arial" w:cs="Arial"/>
          <w:bCs/>
          <w:lang w:val="es-ES"/>
        </w:rPr>
      </w:pPr>
    </w:p>
    <w:p w14:paraId="474F6FD2" w14:textId="77777777" w:rsidR="00E32BF4" w:rsidRPr="005439C4" w:rsidRDefault="00E32BF4" w:rsidP="00E32BF4">
      <w:pPr>
        <w:rPr>
          <w:rFonts w:ascii="Arial" w:hAnsi="Arial" w:cs="Arial"/>
          <w:bCs/>
          <w:lang w:val="es-ES"/>
        </w:rPr>
      </w:pPr>
    </w:p>
    <w:p w14:paraId="00CA7E36" w14:textId="4D8199BD" w:rsidR="00E32BF4" w:rsidRPr="005439C4" w:rsidRDefault="00E32BF4" w:rsidP="00E32BF4">
      <w:pPr>
        <w:rPr>
          <w:rFonts w:ascii="Arial" w:hAnsi="Arial" w:cs="Arial"/>
          <w:b/>
          <w:i/>
          <w:iCs/>
          <w:u w:val="single"/>
          <w:lang w:val="es-ES"/>
        </w:rPr>
      </w:pPr>
      <w:r w:rsidRPr="005439C4">
        <w:rPr>
          <w:rFonts w:ascii="Arial" w:hAnsi="Arial" w:cs="Arial"/>
          <w:b/>
          <w:i/>
          <w:iCs/>
          <w:u w:val="single"/>
          <w:lang w:val="es-ES"/>
        </w:rPr>
        <w:t>Contribución de la investigación al área</w:t>
      </w:r>
    </w:p>
    <w:p w14:paraId="7FF3C850" w14:textId="065CF30B" w:rsidR="00E32BF4" w:rsidRPr="005439C4" w:rsidRDefault="00E32BF4" w:rsidP="00E32BF4">
      <w:pPr>
        <w:rPr>
          <w:rFonts w:ascii="Arial" w:hAnsi="Arial" w:cs="Arial"/>
          <w:bCs/>
          <w:lang w:val="es-ES"/>
        </w:rPr>
      </w:pPr>
    </w:p>
    <w:p w14:paraId="115D6DC0" w14:textId="77777777" w:rsidR="00E32BF4" w:rsidRPr="005439C4" w:rsidRDefault="00E32BF4" w:rsidP="00E32BF4">
      <w:pPr>
        <w:rPr>
          <w:rFonts w:ascii="Arial" w:hAnsi="Arial" w:cs="Arial"/>
          <w:bCs/>
          <w:lang w:val="es-ES"/>
        </w:rPr>
      </w:pPr>
    </w:p>
    <w:p w14:paraId="47FB6A2A" w14:textId="4776B9C4" w:rsidR="00E32BF4" w:rsidRPr="005439C4" w:rsidRDefault="00E32BF4" w:rsidP="00E32BF4">
      <w:pPr>
        <w:rPr>
          <w:rFonts w:ascii="Arial" w:hAnsi="Arial" w:cs="Arial"/>
          <w:bCs/>
          <w:lang w:val="es-ES"/>
        </w:rPr>
      </w:pPr>
    </w:p>
    <w:p w14:paraId="30C17F21" w14:textId="0A36D02F" w:rsidR="00E32BF4" w:rsidRPr="005439C4" w:rsidRDefault="00E32BF4" w:rsidP="00E32BF4">
      <w:pPr>
        <w:rPr>
          <w:rFonts w:ascii="Arial" w:hAnsi="Arial" w:cs="Arial"/>
          <w:bCs/>
          <w:lang w:val="es-ES"/>
        </w:rPr>
      </w:pPr>
    </w:p>
    <w:p w14:paraId="70F89944" w14:textId="416AE023" w:rsidR="00E32BF4" w:rsidRPr="005439C4" w:rsidRDefault="00E32BF4" w:rsidP="00E32BF4">
      <w:pPr>
        <w:rPr>
          <w:rFonts w:ascii="Arial" w:hAnsi="Arial" w:cs="Arial"/>
          <w:bCs/>
          <w:lang w:val="es-ES"/>
        </w:rPr>
      </w:pPr>
    </w:p>
    <w:p w14:paraId="3C9CCE77" w14:textId="0D9155AD" w:rsidR="004F3475" w:rsidRPr="00E32BF4" w:rsidRDefault="004F3475" w:rsidP="000D1048">
      <w:pPr>
        <w:rPr>
          <w:rFonts w:ascii="Arial" w:hAnsi="Arial" w:cs="Arial"/>
          <w:bCs/>
          <w:sz w:val="22"/>
          <w:szCs w:val="22"/>
          <w:lang w:val="es-ES"/>
        </w:rPr>
      </w:pPr>
      <w:r w:rsidRPr="00E32BF4">
        <w:rPr>
          <w:rFonts w:ascii="Arial" w:hAnsi="Arial" w:cs="Arial"/>
          <w:bCs/>
          <w:sz w:val="22"/>
          <w:szCs w:val="22"/>
          <w:lang w:val="es-ES"/>
        </w:rPr>
        <w:br w:type="page"/>
      </w:r>
    </w:p>
    <w:p w14:paraId="72543ED6" w14:textId="60164A35" w:rsidR="002F2956" w:rsidRPr="005439C4" w:rsidRDefault="002F2956" w:rsidP="002F2956">
      <w:pPr>
        <w:shd w:val="clear" w:color="auto" w:fill="D9D9D9" w:themeFill="background1" w:themeFillShade="D9"/>
        <w:jc w:val="center"/>
        <w:rPr>
          <w:rFonts w:ascii="Arial" w:hAnsi="Arial" w:cs="Arial"/>
          <w:b/>
          <w:sz w:val="22"/>
          <w:szCs w:val="22"/>
        </w:rPr>
      </w:pPr>
      <w:r>
        <w:rPr>
          <w:rFonts w:ascii="Arial" w:hAnsi="Arial" w:cs="Arial"/>
          <w:b/>
          <w:sz w:val="22"/>
          <w:szCs w:val="22"/>
        </w:rPr>
        <w:lastRenderedPageBreak/>
        <w:t>PLAN</w:t>
      </w:r>
      <w:r w:rsidRPr="005439C4">
        <w:rPr>
          <w:rFonts w:ascii="Arial" w:hAnsi="Arial" w:cs="Arial"/>
          <w:b/>
          <w:sz w:val="22"/>
          <w:szCs w:val="22"/>
        </w:rPr>
        <w:t xml:space="preserve"> DE </w:t>
      </w:r>
      <w:r>
        <w:rPr>
          <w:rFonts w:ascii="Arial" w:hAnsi="Arial" w:cs="Arial"/>
          <w:b/>
          <w:sz w:val="22"/>
          <w:szCs w:val="22"/>
        </w:rPr>
        <w:t>FORMACIÓN</w:t>
      </w:r>
    </w:p>
    <w:p w14:paraId="24FB85E4" w14:textId="77777777" w:rsidR="002F2956" w:rsidRPr="005439C4" w:rsidRDefault="002F2956" w:rsidP="002F2956">
      <w:pPr>
        <w:shd w:val="clear" w:color="auto" w:fill="D9D9D9" w:themeFill="background1" w:themeFillShade="D9"/>
        <w:jc w:val="center"/>
        <w:rPr>
          <w:rFonts w:ascii="Arial" w:hAnsi="Arial" w:cs="Arial"/>
          <w:b/>
          <w:sz w:val="22"/>
          <w:szCs w:val="22"/>
        </w:rPr>
      </w:pPr>
    </w:p>
    <w:p w14:paraId="6C173A69" w14:textId="77777777" w:rsidR="002F2956" w:rsidRDefault="002F2956" w:rsidP="002F2956">
      <w:pPr>
        <w:shd w:val="clear" w:color="auto" w:fill="D9D9D9" w:themeFill="background1" w:themeFillShade="D9"/>
        <w:jc w:val="both"/>
        <w:rPr>
          <w:rFonts w:ascii="Arial" w:hAnsi="Arial" w:cs="Arial"/>
          <w:bCs/>
          <w:sz w:val="22"/>
          <w:szCs w:val="22"/>
          <w:lang w:val="es-ES"/>
        </w:rPr>
      </w:pPr>
      <w:r w:rsidRPr="002F2956">
        <w:rPr>
          <w:rFonts w:ascii="Arial" w:hAnsi="Arial" w:cs="Arial"/>
          <w:bCs/>
          <w:sz w:val="22"/>
          <w:szCs w:val="22"/>
          <w:lang w:val="es-ES"/>
        </w:rPr>
        <w:t>REGLAMENTO DE ENSEÑAZAS UNIVERSITARIAS OFICIALES DE DOCTORADO DE LA UNIVERSIDAD EUROPEA DE MADRID. RS99/2022 y RD 576/2023</w:t>
      </w:r>
    </w:p>
    <w:p w14:paraId="5228AF53" w14:textId="77777777" w:rsidR="002F2956" w:rsidRPr="002F2956" w:rsidRDefault="002F2956" w:rsidP="002F2956">
      <w:pPr>
        <w:shd w:val="clear" w:color="auto" w:fill="D9D9D9" w:themeFill="background1" w:themeFillShade="D9"/>
        <w:jc w:val="both"/>
        <w:rPr>
          <w:rFonts w:ascii="Arial" w:hAnsi="Arial" w:cs="Arial"/>
          <w:bCs/>
          <w:sz w:val="22"/>
          <w:szCs w:val="22"/>
          <w:lang w:val="es-ES"/>
        </w:rPr>
      </w:pPr>
    </w:p>
    <w:p w14:paraId="7DDAF39E" w14:textId="55216F9D" w:rsidR="002F2956" w:rsidRPr="002F2956" w:rsidRDefault="002F2956" w:rsidP="002F2956">
      <w:pPr>
        <w:shd w:val="clear" w:color="auto" w:fill="D9D9D9" w:themeFill="background1" w:themeFillShade="D9"/>
        <w:jc w:val="both"/>
        <w:rPr>
          <w:rFonts w:ascii="Arial" w:hAnsi="Arial" w:cs="Arial"/>
          <w:bCs/>
          <w:i/>
          <w:iCs/>
          <w:sz w:val="22"/>
          <w:szCs w:val="22"/>
          <w:lang w:val="es-ES"/>
        </w:rPr>
      </w:pPr>
      <w:r w:rsidRPr="002F2956">
        <w:rPr>
          <w:rFonts w:ascii="Arial" w:hAnsi="Arial" w:cs="Arial"/>
          <w:bCs/>
          <w:sz w:val="22"/>
          <w:szCs w:val="22"/>
          <w:lang w:val="es-ES"/>
        </w:rPr>
        <w:t>Artículo 6.6.</w:t>
      </w:r>
      <w:r>
        <w:rPr>
          <w:rFonts w:ascii="Arial" w:hAnsi="Arial" w:cs="Arial"/>
          <w:bCs/>
          <w:i/>
          <w:iCs/>
          <w:sz w:val="22"/>
          <w:szCs w:val="22"/>
          <w:lang w:val="es-ES"/>
        </w:rPr>
        <w:t xml:space="preserve"> </w:t>
      </w:r>
      <w:r w:rsidRPr="002F2956">
        <w:rPr>
          <w:rFonts w:ascii="Arial" w:hAnsi="Arial" w:cs="Arial"/>
          <w:bCs/>
          <w:i/>
          <w:iCs/>
          <w:sz w:val="22"/>
          <w:szCs w:val="22"/>
          <w:lang w:val="es-ES"/>
        </w:rPr>
        <w:t>El plan de formación personal de la doctoranda o doctorando contendrá una previsión de las distintas actividades formativas que se desarrollarán durante la tesis doctoral (cursos, impartición de seminarios, acciones de movilidad, etc.)</w:t>
      </w:r>
    </w:p>
    <w:p w14:paraId="7C4B99BE" w14:textId="77777777" w:rsidR="002F2956" w:rsidRDefault="002F2956" w:rsidP="002F2956">
      <w:pPr>
        <w:rPr>
          <w:rFonts w:ascii="Arial" w:hAnsi="Arial" w:cs="Arial"/>
          <w:bCs/>
          <w:i/>
          <w:iCs/>
          <w:lang w:val="es-ES"/>
        </w:rPr>
      </w:pPr>
    </w:p>
    <w:p w14:paraId="4ED692D2" w14:textId="77777777" w:rsidR="002F2956" w:rsidRDefault="002F2956" w:rsidP="002F2956">
      <w:pPr>
        <w:rPr>
          <w:rFonts w:ascii="Arial" w:hAnsi="Arial" w:cs="Arial"/>
          <w:bCs/>
          <w:i/>
          <w:iCs/>
          <w:lang w:val="es-ES"/>
        </w:rPr>
      </w:pPr>
    </w:p>
    <w:p w14:paraId="4B16211E" w14:textId="4A6245A1" w:rsidR="002F2956" w:rsidRPr="002F2956" w:rsidRDefault="002F2956" w:rsidP="002F2956">
      <w:pPr>
        <w:rPr>
          <w:rFonts w:ascii="Arial" w:hAnsi="Arial" w:cs="Arial"/>
          <w:b/>
          <w:i/>
          <w:iCs/>
          <w:u w:val="single"/>
          <w:lang w:val="es-ES"/>
        </w:rPr>
      </w:pPr>
      <w:r w:rsidRPr="002F2956">
        <w:rPr>
          <w:rFonts w:ascii="Arial" w:hAnsi="Arial" w:cs="Arial"/>
          <w:b/>
          <w:i/>
          <w:iCs/>
          <w:u w:val="single"/>
          <w:lang w:val="es-ES"/>
        </w:rPr>
        <w:t>PLAN DE FORMACIÓN (descripción)</w:t>
      </w:r>
    </w:p>
    <w:p w14:paraId="7B560A54" w14:textId="77777777" w:rsidR="002F2956" w:rsidRPr="005439C4" w:rsidRDefault="002F2956" w:rsidP="002F2956">
      <w:pPr>
        <w:rPr>
          <w:rFonts w:ascii="Arial" w:hAnsi="Arial" w:cs="Arial"/>
        </w:rPr>
      </w:pPr>
    </w:p>
    <w:p w14:paraId="615A6E58" w14:textId="77777777" w:rsidR="002F2956" w:rsidRDefault="002F2956">
      <w:pPr>
        <w:rPr>
          <w:rFonts w:ascii="Arial" w:hAnsi="Arial" w:cs="Arial"/>
          <w:b/>
          <w:sz w:val="22"/>
          <w:szCs w:val="22"/>
        </w:rPr>
      </w:pPr>
    </w:p>
    <w:p w14:paraId="15E87CFA" w14:textId="77777777" w:rsidR="002F2956" w:rsidRDefault="002F2956">
      <w:pPr>
        <w:rPr>
          <w:rFonts w:ascii="Arial" w:hAnsi="Arial" w:cs="Arial"/>
          <w:b/>
          <w:sz w:val="22"/>
          <w:szCs w:val="22"/>
        </w:rPr>
      </w:pPr>
    </w:p>
    <w:p w14:paraId="4CE46DC7" w14:textId="77777777" w:rsidR="002F2956" w:rsidRDefault="002F2956">
      <w:pPr>
        <w:rPr>
          <w:rFonts w:ascii="Arial" w:hAnsi="Arial" w:cs="Arial"/>
          <w:b/>
          <w:sz w:val="22"/>
          <w:szCs w:val="22"/>
        </w:rPr>
      </w:pPr>
    </w:p>
    <w:p w14:paraId="22EFCE9D" w14:textId="46C07BCE" w:rsidR="002F2956" w:rsidRDefault="002F2956">
      <w:pPr>
        <w:rPr>
          <w:rFonts w:ascii="Arial" w:hAnsi="Arial" w:cs="Arial"/>
          <w:b/>
          <w:sz w:val="22"/>
          <w:szCs w:val="22"/>
        </w:rPr>
      </w:pPr>
      <w:r>
        <w:rPr>
          <w:rFonts w:ascii="Arial" w:hAnsi="Arial" w:cs="Arial"/>
          <w:b/>
          <w:sz w:val="22"/>
          <w:szCs w:val="22"/>
        </w:rPr>
        <w:br w:type="page"/>
      </w:r>
    </w:p>
    <w:p w14:paraId="0743953A" w14:textId="77777777" w:rsidR="002F2956" w:rsidRDefault="002F2956" w:rsidP="002F2956">
      <w:pPr>
        <w:rPr>
          <w:rFonts w:ascii="Arial" w:hAnsi="Arial" w:cs="Arial"/>
          <w:b/>
          <w:sz w:val="22"/>
          <w:szCs w:val="22"/>
        </w:rPr>
      </w:pPr>
    </w:p>
    <w:p w14:paraId="037ACAA2" w14:textId="58D5F39E" w:rsidR="00077549" w:rsidRPr="002C5661" w:rsidRDefault="0017328F" w:rsidP="00D05B41">
      <w:pPr>
        <w:jc w:val="center"/>
        <w:rPr>
          <w:rFonts w:ascii="Arial" w:hAnsi="Arial" w:cs="Arial"/>
          <w:b/>
          <w:sz w:val="22"/>
          <w:szCs w:val="22"/>
        </w:rPr>
      </w:pPr>
      <w:r w:rsidRPr="002C5661">
        <w:rPr>
          <w:rFonts w:ascii="Arial" w:hAnsi="Arial" w:cs="Arial"/>
          <w:b/>
          <w:sz w:val="22"/>
          <w:szCs w:val="22"/>
        </w:rPr>
        <w:t>C</w:t>
      </w:r>
      <w:r w:rsidR="00077549" w:rsidRPr="002C5661">
        <w:rPr>
          <w:rFonts w:ascii="Arial" w:hAnsi="Arial" w:cs="Arial"/>
          <w:b/>
          <w:sz w:val="22"/>
          <w:szCs w:val="22"/>
        </w:rPr>
        <w:t>OMPROMISO DOCUMENTAL DE SUPERVISIÓN DEL DOCTORANDO</w:t>
      </w:r>
    </w:p>
    <w:p w14:paraId="18BC525D" w14:textId="77777777" w:rsidR="00077549" w:rsidRPr="002C5661" w:rsidRDefault="00BC36B7" w:rsidP="00D05B41">
      <w:pPr>
        <w:jc w:val="center"/>
        <w:rPr>
          <w:rFonts w:ascii="Arial" w:hAnsi="Arial" w:cs="Arial"/>
          <w:b/>
          <w:sz w:val="22"/>
          <w:szCs w:val="22"/>
        </w:rPr>
      </w:pPr>
      <w:r w:rsidRPr="002C5661">
        <w:rPr>
          <w:rFonts w:ascii="Arial" w:hAnsi="Arial" w:cs="Arial"/>
          <w:b/>
          <w:sz w:val="22"/>
          <w:szCs w:val="22"/>
        </w:rPr>
        <w:t>Art.º</w:t>
      </w:r>
      <w:r w:rsidR="00077549" w:rsidRPr="002C5661">
        <w:rPr>
          <w:rFonts w:ascii="Arial" w:hAnsi="Arial" w:cs="Arial"/>
          <w:b/>
          <w:sz w:val="22"/>
          <w:szCs w:val="22"/>
        </w:rPr>
        <w:t xml:space="preserve"> 11.8 del RD 99/2011 de 28.1.2011</w:t>
      </w:r>
      <w:r w:rsidR="00077549" w:rsidRPr="002C5661">
        <w:rPr>
          <w:rFonts w:ascii="Cambria Math" w:hAnsi="Cambria Math" w:cs="Cambria Math"/>
          <w:b/>
          <w:sz w:val="22"/>
          <w:szCs w:val="22"/>
        </w:rPr>
        <w:t>‐</w:t>
      </w:r>
      <w:r w:rsidR="00077549" w:rsidRPr="002C5661">
        <w:rPr>
          <w:rFonts w:ascii="Arial" w:hAnsi="Arial" w:cs="Arial"/>
          <w:b/>
          <w:sz w:val="22"/>
          <w:szCs w:val="22"/>
        </w:rPr>
        <w:t xml:space="preserve"> BOE 10.2.2011</w:t>
      </w:r>
    </w:p>
    <w:p w14:paraId="0BB08564" w14:textId="15AE3F11" w:rsidR="00D05B41" w:rsidRPr="002C5661" w:rsidRDefault="00D05B41" w:rsidP="00077549">
      <w:pPr>
        <w:rPr>
          <w:rFonts w:ascii="Arial" w:hAnsi="Arial" w:cs="Arial"/>
        </w:rPr>
      </w:pPr>
    </w:p>
    <w:p w14:paraId="58B629D8" w14:textId="77777777" w:rsidR="0017328F" w:rsidRPr="002C5661" w:rsidRDefault="0017328F" w:rsidP="00077549">
      <w:pPr>
        <w:rPr>
          <w:rFonts w:ascii="Arial" w:hAnsi="Arial" w:cs="Arial"/>
        </w:rPr>
      </w:pPr>
    </w:p>
    <w:p w14:paraId="0DFA0B5F" w14:textId="77777777" w:rsidR="00D05B41" w:rsidRPr="002C5661" w:rsidRDefault="00D05B41" w:rsidP="00D05B41">
      <w:pPr>
        <w:jc w:val="both"/>
        <w:rPr>
          <w:rFonts w:ascii="Arial" w:hAnsi="Arial" w:cs="Arial"/>
        </w:rPr>
      </w:pPr>
      <w:r w:rsidRPr="002C5661">
        <w:rPr>
          <w:rFonts w:ascii="Arial" w:hAnsi="Arial" w:cs="Arial"/>
        </w:rPr>
        <w:t>Los firmantes del presente documento declaran y suscriben el compromiso en los siguientes términos:</w:t>
      </w:r>
    </w:p>
    <w:p w14:paraId="4C92FE46" w14:textId="77777777" w:rsidR="00D05B41" w:rsidRPr="002C5661" w:rsidRDefault="00D05B41" w:rsidP="00D05B41">
      <w:pPr>
        <w:jc w:val="both"/>
        <w:rPr>
          <w:rFonts w:ascii="Arial" w:hAnsi="Arial" w:cs="Arial"/>
        </w:rPr>
      </w:pPr>
    </w:p>
    <w:p w14:paraId="3E319733" w14:textId="77777777" w:rsidR="00D05B41" w:rsidRPr="002C5661" w:rsidRDefault="00D05B41" w:rsidP="00D05B41">
      <w:pPr>
        <w:jc w:val="both"/>
        <w:rPr>
          <w:rFonts w:ascii="Arial" w:hAnsi="Arial" w:cs="Arial"/>
        </w:rPr>
      </w:pPr>
      <w:r w:rsidRPr="002C5661">
        <w:rPr>
          <w:rFonts w:ascii="Arial" w:hAnsi="Arial" w:cs="Arial"/>
          <w:b/>
        </w:rPr>
        <w:t>Primero</w:t>
      </w:r>
      <w:r w:rsidRPr="002C5661">
        <w:rPr>
          <w:rFonts w:ascii="Arial" w:hAnsi="Arial" w:cs="Arial"/>
        </w:rPr>
        <w:t>: conocen y aceptan la aplicación de la legislación general vigente sobre doctorado establecida en:</w:t>
      </w:r>
    </w:p>
    <w:p w14:paraId="0F825C38" w14:textId="77777777" w:rsidR="00BC36B7" w:rsidRPr="002C5661" w:rsidRDefault="00BC36B7" w:rsidP="00D05B41">
      <w:pPr>
        <w:jc w:val="both"/>
        <w:rPr>
          <w:rFonts w:ascii="Arial" w:hAnsi="Arial" w:cs="Arial"/>
        </w:rPr>
      </w:pPr>
    </w:p>
    <w:p w14:paraId="171877E9" w14:textId="77777777" w:rsidR="00D05B41" w:rsidRPr="002C5661" w:rsidRDefault="00D05B41" w:rsidP="00D05B41">
      <w:pPr>
        <w:pStyle w:val="Prrafodelista"/>
        <w:numPr>
          <w:ilvl w:val="0"/>
          <w:numId w:val="2"/>
        </w:numPr>
        <w:jc w:val="both"/>
        <w:rPr>
          <w:rFonts w:ascii="Arial" w:hAnsi="Arial" w:cs="Arial"/>
        </w:rPr>
      </w:pPr>
      <w:r w:rsidRPr="002C5661">
        <w:rPr>
          <w:rFonts w:ascii="Arial" w:hAnsi="Arial" w:cs="Arial"/>
        </w:rPr>
        <w:t>RD 99/2011 de 28 de enero (BOE 10.2.2011).</w:t>
      </w:r>
    </w:p>
    <w:p w14:paraId="20BCD587" w14:textId="77777777" w:rsidR="00D05B41" w:rsidRPr="002C5661" w:rsidRDefault="00D05B41" w:rsidP="00D05B41">
      <w:pPr>
        <w:pStyle w:val="Prrafodelista"/>
        <w:numPr>
          <w:ilvl w:val="0"/>
          <w:numId w:val="2"/>
        </w:numPr>
        <w:jc w:val="both"/>
        <w:rPr>
          <w:rFonts w:ascii="Arial" w:hAnsi="Arial" w:cs="Arial"/>
        </w:rPr>
      </w:pPr>
      <w:r w:rsidRPr="002C5661">
        <w:rPr>
          <w:rFonts w:ascii="Arial" w:hAnsi="Arial" w:cs="Arial"/>
        </w:rPr>
        <w:t xml:space="preserve">Normativa de Desarrollo del RD 99/2011 de la Universidad </w:t>
      </w:r>
      <w:r w:rsidR="00BC36B7" w:rsidRPr="002C5661">
        <w:rPr>
          <w:rFonts w:ascii="Arial" w:hAnsi="Arial" w:cs="Arial"/>
        </w:rPr>
        <w:t xml:space="preserve">Europea de Madrid, </w:t>
      </w:r>
      <w:r w:rsidRPr="002C5661">
        <w:rPr>
          <w:rFonts w:ascii="Arial" w:hAnsi="Arial" w:cs="Arial"/>
        </w:rPr>
        <w:t>en la que se recogen las disposiciones para la tramitación y defensa de la tesis doctoral objeto del presente compromiso.</w:t>
      </w:r>
    </w:p>
    <w:p w14:paraId="07585225" w14:textId="77777777" w:rsidR="00D05B41" w:rsidRPr="002C5661" w:rsidRDefault="00D05B41" w:rsidP="00D05B41">
      <w:pPr>
        <w:pStyle w:val="Prrafodelista"/>
        <w:numPr>
          <w:ilvl w:val="0"/>
          <w:numId w:val="2"/>
        </w:numPr>
        <w:jc w:val="both"/>
        <w:rPr>
          <w:rFonts w:ascii="Arial" w:hAnsi="Arial" w:cs="Arial"/>
        </w:rPr>
      </w:pPr>
      <w:r w:rsidRPr="002C5661">
        <w:rPr>
          <w:rFonts w:ascii="Arial" w:hAnsi="Arial" w:cs="Arial"/>
        </w:rPr>
        <w:t>Otras normativas o reglamentos aplicables.</w:t>
      </w:r>
    </w:p>
    <w:p w14:paraId="62540E76" w14:textId="77777777" w:rsidR="00D05B41" w:rsidRPr="002C5661" w:rsidRDefault="00D05B41" w:rsidP="00D05B41">
      <w:pPr>
        <w:jc w:val="both"/>
        <w:rPr>
          <w:rFonts w:ascii="Arial" w:hAnsi="Arial" w:cs="Arial"/>
        </w:rPr>
      </w:pPr>
    </w:p>
    <w:p w14:paraId="4DBBA779" w14:textId="77777777" w:rsidR="00D05B41" w:rsidRPr="002C5661" w:rsidRDefault="00D05B41" w:rsidP="00D05B41">
      <w:pPr>
        <w:jc w:val="both"/>
        <w:rPr>
          <w:rFonts w:ascii="Arial" w:hAnsi="Arial" w:cs="Arial"/>
        </w:rPr>
      </w:pPr>
      <w:r w:rsidRPr="002C5661">
        <w:rPr>
          <w:rFonts w:ascii="Arial" w:hAnsi="Arial" w:cs="Arial"/>
          <w:b/>
        </w:rPr>
        <w:t>Segundo</w:t>
      </w:r>
      <w:r w:rsidRPr="002C5661">
        <w:rPr>
          <w:rFonts w:ascii="Arial" w:hAnsi="Arial" w:cs="Arial"/>
        </w:rPr>
        <w:t>: El doctorando se compromete a desarrollar los estudios de doctorado y a llevar a cabo la investigación objeto del proyecto de tesis en el marco que establece la normativa aplicable, bajo la supervisión del Tutor y Director y de acuerdo con las obligaciones que resultan del presente compromiso. En particular:</w:t>
      </w:r>
    </w:p>
    <w:p w14:paraId="3314A84C" w14:textId="77777777" w:rsidR="00BC36B7" w:rsidRPr="002C5661" w:rsidRDefault="00BC36B7" w:rsidP="00D05B41">
      <w:pPr>
        <w:jc w:val="both"/>
        <w:rPr>
          <w:rFonts w:ascii="Arial" w:hAnsi="Arial" w:cs="Arial"/>
        </w:rPr>
      </w:pPr>
    </w:p>
    <w:p w14:paraId="3A892F32" w14:textId="41000E79" w:rsidR="00D05B41" w:rsidRPr="002C5661" w:rsidRDefault="00D05B41" w:rsidP="0017328F">
      <w:pPr>
        <w:pStyle w:val="Prrafodelista"/>
        <w:numPr>
          <w:ilvl w:val="0"/>
          <w:numId w:val="4"/>
        </w:numPr>
        <w:ind w:left="284" w:hanging="207"/>
        <w:jc w:val="both"/>
        <w:rPr>
          <w:rFonts w:ascii="Arial" w:hAnsi="Arial" w:cs="Arial"/>
        </w:rPr>
      </w:pPr>
      <w:r w:rsidRPr="002C5661">
        <w:rPr>
          <w:rFonts w:ascii="Arial" w:hAnsi="Arial" w:cs="Arial"/>
        </w:rPr>
        <w:t xml:space="preserve">Realizar </w:t>
      </w:r>
      <w:r w:rsidR="00244ECE" w:rsidRPr="002C5661">
        <w:rPr>
          <w:rFonts w:ascii="Arial" w:hAnsi="Arial" w:cs="Arial"/>
        </w:rPr>
        <w:t xml:space="preserve">o haber realizado </w:t>
      </w:r>
      <w:r w:rsidRPr="002C5661">
        <w:rPr>
          <w:rFonts w:ascii="Arial" w:hAnsi="Arial" w:cs="Arial"/>
        </w:rPr>
        <w:t>las actividades formativas y los complementos de formación que, en su caso, se hayan podido establecer en el programa.</w:t>
      </w:r>
    </w:p>
    <w:p w14:paraId="3BE464DC" w14:textId="77777777" w:rsidR="00D05B41" w:rsidRPr="002C5661" w:rsidRDefault="00D05B41" w:rsidP="0017328F">
      <w:pPr>
        <w:ind w:left="284" w:hanging="207"/>
        <w:jc w:val="both"/>
        <w:rPr>
          <w:rFonts w:ascii="Arial" w:hAnsi="Arial" w:cs="Arial"/>
        </w:rPr>
      </w:pPr>
    </w:p>
    <w:p w14:paraId="43FE21A4" w14:textId="32B3694A" w:rsidR="00D05B41" w:rsidRPr="002C5661" w:rsidRDefault="00D05B41" w:rsidP="0017328F">
      <w:pPr>
        <w:pStyle w:val="Prrafodelista"/>
        <w:numPr>
          <w:ilvl w:val="0"/>
          <w:numId w:val="4"/>
        </w:numPr>
        <w:ind w:left="284" w:hanging="207"/>
        <w:jc w:val="both"/>
        <w:rPr>
          <w:rFonts w:ascii="Arial" w:hAnsi="Arial" w:cs="Arial"/>
        </w:rPr>
      </w:pPr>
      <w:r w:rsidRPr="002C5661">
        <w:rPr>
          <w:rFonts w:ascii="Arial" w:hAnsi="Arial" w:cs="Arial"/>
        </w:rPr>
        <w:t>Informar al Director regularmente de la evolución de su investigación, de los problemas que se le puedan plantear en su desarrollo y de los resultados obtenidos.</w:t>
      </w:r>
    </w:p>
    <w:p w14:paraId="075D62A1" w14:textId="77777777" w:rsidR="00BC36B7" w:rsidRPr="002C5661" w:rsidRDefault="00BC36B7" w:rsidP="0017328F">
      <w:pPr>
        <w:ind w:left="284" w:hanging="207"/>
        <w:jc w:val="both"/>
        <w:rPr>
          <w:rFonts w:ascii="Arial" w:hAnsi="Arial" w:cs="Arial"/>
        </w:rPr>
      </w:pPr>
    </w:p>
    <w:p w14:paraId="249D69FF" w14:textId="4F3C9C98" w:rsidR="00D05B41" w:rsidRPr="002C5661" w:rsidRDefault="00D05B41" w:rsidP="0017328F">
      <w:pPr>
        <w:pStyle w:val="Prrafodelista"/>
        <w:numPr>
          <w:ilvl w:val="0"/>
          <w:numId w:val="4"/>
        </w:numPr>
        <w:ind w:left="284" w:hanging="207"/>
        <w:jc w:val="both"/>
        <w:rPr>
          <w:rFonts w:ascii="Arial" w:hAnsi="Arial" w:cs="Arial"/>
        </w:rPr>
      </w:pPr>
      <w:r w:rsidRPr="002C5661">
        <w:rPr>
          <w:rFonts w:ascii="Arial" w:hAnsi="Arial" w:cs="Arial"/>
        </w:rPr>
        <w:t>Seguir las indicaciones que sobre la labor de investigación le haga su Director de tesis.</w:t>
      </w:r>
    </w:p>
    <w:p w14:paraId="45F81542" w14:textId="77777777" w:rsidR="00D05B41" w:rsidRPr="002C5661" w:rsidRDefault="00D05B41" w:rsidP="0017328F">
      <w:pPr>
        <w:ind w:left="284" w:hanging="207"/>
        <w:jc w:val="both"/>
        <w:rPr>
          <w:rFonts w:ascii="Arial" w:hAnsi="Arial" w:cs="Arial"/>
        </w:rPr>
      </w:pPr>
    </w:p>
    <w:p w14:paraId="5954529A" w14:textId="374E6173" w:rsidR="00D05B41" w:rsidRPr="002C5661" w:rsidRDefault="00D05B41" w:rsidP="0017328F">
      <w:pPr>
        <w:pStyle w:val="Prrafodelista"/>
        <w:numPr>
          <w:ilvl w:val="0"/>
          <w:numId w:val="4"/>
        </w:numPr>
        <w:ind w:left="284" w:hanging="207"/>
        <w:jc w:val="both"/>
        <w:rPr>
          <w:rFonts w:ascii="Arial" w:hAnsi="Arial" w:cs="Arial"/>
        </w:rPr>
      </w:pPr>
      <w:r w:rsidRPr="002C5661">
        <w:rPr>
          <w:rFonts w:ascii="Arial" w:hAnsi="Arial" w:cs="Arial"/>
        </w:rPr>
        <w:t>Velar por el correcto uso de las instalaciones y del material que se le facilite con el objeto de llevar a cabo su actividad investigadora.</w:t>
      </w:r>
    </w:p>
    <w:p w14:paraId="12F1BEAE" w14:textId="77777777" w:rsidR="00D05B41" w:rsidRPr="002C5661" w:rsidRDefault="00D05B41" w:rsidP="0017328F">
      <w:pPr>
        <w:ind w:left="284" w:hanging="207"/>
        <w:jc w:val="both"/>
        <w:rPr>
          <w:rFonts w:ascii="Arial" w:hAnsi="Arial" w:cs="Arial"/>
        </w:rPr>
      </w:pPr>
    </w:p>
    <w:p w14:paraId="5F2CDFCB" w14:textId="1087918A" w:rsidR="00D05B41" w:rsidRPr="002C5661" w:rsidRDefault="00D05B41" w:rsidP="0017328F">
      <w:pPr>
        <w:pStyle w:val="Prrafodelista"/>
        <w:numPr>
          <w:ilvl w:val="0"/>
          <w:numId w:val="4"/>
        </w:numPr>
        <w:ind w:left="284" w:hanging="207"/>
        <w:jc w:val="both"/>
        <w:rPr>
          <w:rFonts w:ascii="Arial" w:hAnsi="Arial" w:cs="Arial"/>
        </w:rPr>
      </w:pPr>
      <w:r w:rsidRPr="002C5661">
        <w:rPr>
          <w:rFonts w:ascii="Arial" w:hAnsi="Arial" w:cs="Arial"/>
        </w:rPr>
        <w:t xml:space="preserve">Dedicarse a la realización de la tesis doctoral con la dedicación (tiempo completo o parcial) que ha sido admitido, o con los cambios </w:t>
      </w:r>
      <w:r w:rsidR="00BC36B7" w:rsidRPr="002C5661">
        <w:rPr>
          <w:rFonts w:ascii="Arial" w:hAnsi="Arial" w:cs="Arial"/>
        </w:rPr>
        <w:t>que,</w:t>
      </w:r>
      <w:r w:rsidRPr="002C5661">
        <w:rPr>
          <w:rFonts w:ascii="Arial" w:hAnsi="Arial" w:cs="Arial"/>
        </w:rPr>
        <w:t xml:space="preserve"> en su caso, le pudiera autorizar la Comisión Académica del Programa.</w:t>
      </w:r>
    </w:p>
    <w:p w14:paraId="57924CA1" w14:textId="77777777" w:rsidR="00BC36B7" w:rsidRPr="002C5661" w:rsidRDefault="00BC36B7" w:rsidP="0017328F">
      <w:pPr>
        <w:ind w:left="284" w:hanging="207"/>
        <w:jc w:val="both"/>
        <w:rPr>
          <w:rFonts w:ascii="Arial" w:hAnsi="Arial" w:cs="Arial"/>
        </w:rPr>
      </w:pPr>
    </w:p>
    <w:p w14:paraId="2292AD2F" w14:textId="1FAB5C1C" w:rsidR="00D05B41" w:rsidRPr="002C5661" w:rsidRDefault="00D05B41" w:rsidP="0017328F">
      <w:pPr>
        <w:pStyle w:val="Prrafodelista"/>
        <w:numPr>
          <w:ilvl w:val="0"/>
          <w:numId w:val="4"/>
        </w:numPr>
        <w:ind w:left="284" w:hanging="207"/>
        <w:jc w:val="both"/>
        <w:rPr>
          <w:rFonts w:ascii="Arial" w:hAnsi="Arial" w:cs="Arial"/>
        </w:rPr>
      </w:pPr>
      <w:r w:rsidRPr="002C5661">
        <w:rPr>
          <w:rFonts w:ascii="Arial" w:hAnsi="Arial" w:cs="Arial"/>
        </w:rPr>
        <w:t>Mantener actualizado el documento de actividades del doctorando y elaborar el plan de investigación.</w:t>
      </w:r>
    </w:p>
    <w:p w14:paraId="700A9EBE" w14:textId="77777777" w:rsidR="00BC36B7" w:rsidRPr="002C5661" w:rsidRDefault="00BC36B7" w:rsidP="0017328F">
      <w:pPr>
        <w:ind w:left="284" w:hanging="207"/>
        <w:jc w:val="both"/>
        <w:rPr>
          <w:rFonts w:ascii="Arial" w:hAnsi="Arial" w:cs="Arial"/>
        </w:rPr>
      </w:pPr>
    </w:p>
    <w:p w14:paraId="6278C17A" w14:textId="0883EE6F" w:rsidR="00D05B41" w:rsidRPr="002C5661" w:rsidRDefault="00D05B41" w:rsidP="0017328F">
      <w:pPr>
        <w:pStyle w:val="Prrafodelista"/>
        <w:numPr>
          <w:ilvl w:val="0"/>
          <w:numId w:val="4"/>
        </w:numPr>
        <w:ind w:left="284" w:hanging="207"/>
        <w:jc w:val="both"/>
        <w:rPr>
          <w:rFonts w:ascii="Arial" w:hAnsi="Arial" w:cs="Arial"/>
        </w:rPr>
      </w:pPr>
      <w:r w:rsidRPr="002C5661">
        <w:rPr>
          <w:rFonts w:ascii="Arial" w:hAnsi="Arial" w:cs="Arial"/>
        </w:rPr>
        <w:t>Someterse anualmente a la evaluación del documento de actividades y del Plan de Investigación en el plazo oficialmente establecido.</w:t>
      </w:r>
    </w:p>
    <w:p w14:paraId="4DA3593C" w14:textId="77777777" w:rsidR="00BC36B7" w:rsidRPr="002C5661" w:rsidRDefault="00BC36B7" w:rsidP="0017328F">
      <w:pPr>
        <w:ind w:left="284" w:hanging="207"/>
        <w:jc w:val="both"/>
        <w:rPr>
          <w:rFonts w:ascii="Arial" w:hAnsi="Arial" w:cs="Arial"/>
        </w:rPr>
      </w:pPr>
    </w:p>
    <w:p w14:paraId="0EA32C90" w14:textId="006895A1" w:rsidR="00D05B41" w:rsidRPr="002C5661" w:rsidRDefault="00D05B41" w:rsidP="0017328F">
      <w:pPr>
        <w:pStyle w:val="Prrafodelista"/>
        <w:numPr>
          <w:ilvl w:val="0"/>
          <w:numId w:val="4"/>
        </w:numPr>
        <w:ind w:left="284" w:hanging="207"/>
        <w:jc w:val="both"/>
        <w:rPr>
          <w:rFonts w:ascii="Arial" w:hAnsi="Arial" w:cs="Arial"/>
        </w:rPr>
      </w:pPr>
      <w:r w:rsidRPr="002C5661">
        <w:rPr>
          <w:rFonts w:ascii="Arial" w:hAnsi="Arial" w:cs="Arial"/>
        </w:rPr>
        <w:t xml:space="preserve">Respetar los derechos de propiedad intelectual e industrial, así como el régimen de cesión de los derechos de explotación reconocidos en la legislación vigente a nivel comunitario, estatal y propio de la Universidad </w:t>
      </w:r>
      <w:r w:rsidR="00BC36B7" w:rsidRPr="002C5661">
        <w:rPr>
          <w:rFonts w:ascii="Arial" w:hAnsi="Arial" w:cs="Arial"/>
        </w:rPr>
        <w:t>Europea de Madrid</w:t>
      </w:r>
      <w:r w:rsidRPr="002C5661">
        <w:rPr>
          <w:rFonts w:ascii="Arial" w:hAnsi="Arial" w:cs="Arial"/>
        </w:rPr>
        <w:t>.</w:t>
      </w:r>
    </w:p>
    <w:p w14:paraId="24F15B05" w14:textId="77777777" w:rsidR="00BC36B7" w:rsidRPr="002C5661" w:rsidRDefault="00BC36B7" w:rsidP="0017328F">
      <w:pPr>
        <w:ind w:left="284" w:hanging="207"/>
        <w:jc w:val="both"/>
        <w:rPr>
          <w:rFonts w:ascii="Arial" w:hAnsi="Arial" w:cs="Arial"/>
        </w:rPr>
      </w:pPr>
    </w:p>
    <w:p w14:paraId="5A3D85F6" w14:textId="57BB4E9B" w:rsidR="00D05B41" w:rsidRPr="002C5661" w:rsidRDefault="00D05B41" w:rsidP="0017328F">
      <w:pPr>
        <w:pStyle w:val="Prrafodelista"/>
        <w:numPr>
          <w:ilvl w:val="0"/>
          <w:numId w:val="4"/>
        </w:numPr>
        <w:ind w:left="284" w:hanging="207"/>
        <w:jc w:val="both"/>
        <w:rPr>
          <w:rFonts w:ascii="Arial" w:hAnsi="Arial" w:cs="Arial"/>
        </w:rPr>
      </w:pPr>
      <w:r w:rsidRPr="002C5661">
        <w:rPr>
          <w:rFonts w:ascii="Arial" w:hAnsi="Arial" w:cs="Arial"/>
        </w:rPr>
        <w:t xml:space="preserve">Tomar en consideración las recomendaciones recogidas en el Código de Buenas Prácticas </w:t>
      </w:r>
      <w:r w:rsidR="00E22F0E" w:rsidRPr="002C5661">
        <w:rPr>
          <w:rFonts w:ascii="Arial" w:hAnsi="Arial" w:cs="Arial"/>
        </w:rPr>
        <w:t xml:space="preserve">en Investigación </w:t>
      </w:r>
      <w:r w:rsidR="00BC36B7" w:rsidRPr="002C5661">
        <w:rPr>
          <w:rFonts w:ascii="Arial" w:hAnsi="Arial" w:cs="Arial"/>
        </w:rPr>
        <w:t>de la Universidad Europea de Madrid</w:t>
      </w:r>
      <w:r w:rsidRPr="002C5661">
        <w:rPr>
          <w:rFonts w:ascii="Arial" w:hAnsi="Arial" w:cs="Arial"/>
        </w:rPr>
        <w:t>.</w:t>
      </w:r>
    </w:p>
    <w:p w14:paraId="05492296" w14:textId="77777777" w:rsidR="00BC36B7" w:rsidRPr="002C5661" w:rsidRDefault="00BC36B7" w:rsidP="0017328F">
      <w:pPr>
        <w:ind w:left="284" w:hanging="207"/>
        <w:jc w:val="both"/>
        <w:rPr>
          <w:rFonts w:ascii="Arial" w:hAnsi="Arial" w:cs="Arial"/>
        </w:rPr>
      </w:pPr>
    </w:p>
    <w:p w14:paraId="61C07D67" w14:textId="70124407" w:rsidR="00D05B41" w:rsidRPr="002C5661" w:rsidRDefault="00D05B41" w:rsidP="0017328F">
      <w:pPr>
        <w:pStyle w:val="Prrafodelista"/>
        <w:numPr>
          <w:ilvl w:val="0"/>
          <w:numId w:val="4"/>
        </w:numPr>
        <w:ind w:left="284" w:hanging="207"/>
        <w:jc w:val="both"/>
        <w:rPr>
          <w:rFonts w:ascii="Arial" w:hAnsi="Arial" w:cs="Arial"/>
        </w:rPr>
      </w:pPr>
      <w:r w:rsidRPr="002C5661">
        <w:rPr>
          <w:rFonts w:ascii="Arial" w:hAnsi="Arial" w:cs="Arial"/>
        </w:rPr>
        <w:t xml:space="preserve">Facilitar la incorporación de cuantos datos sean requeridos en el repositorio institucional de la Universidad </w:t>
      </w:r>
      <w:r w:rsidR="00BC36B7" w:rsidRPr="002C5661">
        <w:rPr>
          <w:rFonts w:ascii="Arial" w:hAnsi="Arial" w:cs="Arial"/>
        </w:rPr>
        <w:t>Europea de Madrid</w:t>
      </w:r>
      <w:r w:rsidRPr="002C5661">
        <w:rPr>
          <w:rFonts w:ascii="Arial" w:hAnsi="Arial" w:cs="Arial"/>
        </w:rPr>
        <w:t>, en el contexto de su tesis doctoral una vez defendida y calificada.</w:t>
      </w:r>
    </w:p>
    <w:p w14:paraId="3097B900" w14:textId="77777777" w:rsidR="00D05B41" w:rsidRPr="002C5661" w:rsidRDefault="00D05B41" w:rsidP="00D05B41">
      <w:pPr>
        <w:jc w:val="both"/>
        <w:rPr>
          <w:rFonts w:ascii="Arial" w:hAnsi="Arial" w:cs="Arial"/>
        </w:rPr>
      </w:pPr>
    </w:p>
    <w:p w14:paraId="47A11402" w14:textId="77777777" w:rsidR="00D05B41" w:rsidRPr="002C5661" w:rsidRDefault="00D05B41" w:rsidP="00D05B41">
      <w:pPr>
        <w:jc w:val="both"/>
        <w:rPr>
          <w:rFonts w:ascii="Arial" w:hAnsi="Arial" w:cs="Arial"/>
        </w:rPr>
      </w:pPr>
      <w:r w:rsidRPr="002C5661">
        <w:rPr>
          <w:rFonts w:ascii="Arial" w:hAnsi="Arial" w:cs="Arial"/>
          <w:b/>
        </w:rPr>
        <w:t>Tercero</w:t>
      </w:r>
      <w:r w:rsidRPr="002C5661">
        <w:rPr>
          <w:rFonts w:ascii="Arial" w:hAnsi="Arial" w:cs="Arial"/>
        </w:rPr>
        <w:t xml:space="preserve">: </w:t>
      </w:r>
      <w:r w:rsidR="00F9529C" w:rsidRPr="002C5661">
        <w:rPr>
          <w:rFonts w:ascii="Arial" w:hAnsi="Arial" w:cs="Arial"/>
        </w:rPr>
        <w:t xml:space="preserve">El director de la tesis </w:t>
      </w:r>
      <w:r w:rsidRPr="002C5661">
        <w:rPr>
          <w:rFonts w:ascii="Arial" w:hAnsi="Arial" w:cs="Arial"/>
        </w:rPr>
        <w:t xml:space="preserve">se compromete a adecuar la formación y la actividad investigadora del doctorando a los principios del programa. A avalar, supervisar y realizar con regularidad el seguimiento de la actividad formativa que desarrolle el doctorando, facilitándole la orientación y el asesoramiento necesarios y procurando que el doctorando desarrolle su iniciativa </w:t>
      </w:r>
      <w:r w:rsidR="00F9529C" w:rsidRPr="002C5661">
        <w:rPr>
          <w:rFonts w:ascii="Arial" w:hAnsi="Arial" w:cs="Arial"/>
        </w:rPr>
        <w:t>y alcance autonomía en la tarea investigadora</w:t>
      </w:r>
      <w:r w:rsidRPr="002C5661">
        <w:rPr>
          <w:rFonts w:ascii="Arial" w:hAnsi="Arial" w:cs="Arial"/>
        </w:rPr>
        <w:t>.</w:t>
      </w:r>
    </w:p>
    <w:p w14:paraId="79A17923" w14:textId="77777777" w:rsidR="00D05B41" w:rsidRPr="002C5661" w:rsidRDefault="00D05B41" w:rsidP="00D05B41">
      <w:pPr>
        <w:jc w:val="both"/>
        <w:rPr>
          <w:rFonts w:ascii="Arial" w:hAnsi="Arial" w:cs="Arial"/>
        </w:rPr>
      </w:pPr>
    </w:p>
    <w:p w14:paraId="1F83F9C3" w14:textId="34264ED4" w:rsidR="00D05B41" w:rsidRPr="002C5661" w:rsidRDefault="00F9529C" w:rsidP="00D05B41">
      <w:pPr>
        <w:jc w:val="both"/>
        <w:rPr>
          <w:rFonts w:ascii="Arial" w:hAnsi="Arial" w:cs="Arial"/>
        </w:rPr>
      </w:pPr>
      <w:r w:rsidRPr="002C5661">
        <w:rPr>
          <w:rFonts w:ascii="Arial" w:hAnsi="Arial" w:cs="Arial"/>
          <w:b/>
        </w:rPr>
        <w:t>Cuarto</w:t>
      </w:r>
      <w:r w:rsidR="00D05B41" w:rsidRPr="002C5661">
        <w:rPr>
          <w:rFonts w:ascii="Arial" w:hAnsi="Arial" w:cs="Arial"/>
          <w:b/>
        </w:rPr>
        <w:t>:</w:t>
      </w:r>
      <w:r w:rsidR="00D05B41" w:rsidRPr="002C5661">
        <w:rPr>
          <w:rFonts w:ascii="Arial" w:hAnsi="Arial" w:cs="Arial"/>
        </w:rPr>
        <w:t xml:space="preserve"> En caso de presentarse algún conflicto derivado del incumplimiento de alguno de los extremos a los que se extiende el presente compromiso, o por alguna otra causa relacionada con la realización de la tesis doctoral, incluido el cambio en la dirección de la tesis, las partes acuerdan someterse a la decisión que adopte, en primera instancia la Comisión Académica del Programa de Doctorado. </w:t>
      </w:r>
    </w:p>
    <w:p w14:paraId="3CAAD8AF" w14:textId="77777777" w:rsidR="00BD3206" w:rsidRPr="002C5661" w:rsidRDefault="00BD3206" w:rsidP="00D05B41">
      <w:pPr>
        <w:jc w:val="both"/>
        <w:rPr>
          <w:rFonts w:ascii="Arial" w:hAnsi="Arial" w:cs="Arial"/>
        </w:rPr>
      </w:pPr>
    </w:p>
    <w:p w14:paraId="25117E77" w14:textId="77777777" w:rsidR="00D05B41" w:rsidRPr="002C5661" w:rsidRDefault="00F9529C" w:rsidP="00D05B41">
      <w:pPr>
        <w:jc w:val="both"/>
        <w:rPr>
          <w:rFonts w:ascii="Arial" w:hAnsi="Arial" w:cs="Arial"/>
        </w:rPr>
      </w:pPr>
      <w:r w:rsidRPr="002C5661">
        <w:rPr>
          <w:rFonts w:ascii="Arial" w:hAnsi="Arial" w:cs="Arial"/>
          <w:b/>
        </w:rPr>
        <w:lastRenderedPageBreak/>
        <w:t>Quinto</w:t>
      </w:r>
      <w:r w:rsidR="00D05B41" w:rsidRPr="002C5661">
        <w:rPr>
          <w:rFonts w:ascii="Arial" w:hAnsi="Arial" w:cs="Arial"/>
        </w:rPr>
        <w:t xml:space="preserve">: Este documento produce efectos desde la fecha de su firma hasta la lectura de la tesis doctoral. Sin embargo, quedará sin efecto en caso de incumplimiento de alguna de las cláusulas previstas, así como también de la normativa reguladora sobre los estudios de Doctorado de la Universidad </w:t>
      </w:r>
      <w:r w:rsidRPr="002C5661">
        <w:rPr>
          <w:rFonts w:ascii="Arial" w:hAnsi="Arial" w:cs="Arial"/>
        </w:rPr>
        <w:t>Europea</w:t>
      </w:r>
      <w:r w:rsidR="00D05B41" w:rsidRPr="002C5661">
        <w:rPr>
          <w:rFonts w:ascii="Arial" w:hAnsi="Arial" w:cs="Arial"/>
        </w:rPr>
        <w:t xml:space="preserve"> de Madrid y cualquier otra norma o reglamento que resulte de aplicación.</w:t>
      </w:r>
    </w:p>
    <w:p w14:paraId="2B2D5FCB" w14:textId="187F1FAA" w:rsidR="00D05B41" w:rsidRPr="002C5661" w:rsidRDefault="00D05B41" w:rsidP="00D05B41">
      <w:pPr>
        <w:jc w:val="both"/>
        <w:rPr>
          <w:rFonts w:ascii="Arial" w:hAnsi="Arial" w:cs="Arial"/>
        </w:rPr>
      </w:pPr>
    </w:p>
    <w:p w14:paraId="5FEE8AAE" w14:textId="5D4B31D1" w:rsidR="00244ECE" w:rsidRPr="002C5661" w:rsidRDefault="00244ECE" w:rsidP="00D05B41">
      <w:pPr>
        <w:jc w:val="both"/>
        <w:rPr>
          <w:rFonts w:ascii="Arial" w:hAnsi="Arial" w:cs="Arial"/>
        </w:rPr>
      </w:pPr>
    </w:p>
    <w:p w14:paraId="74470F5D" w14:textId="77777777" w:rsidR="008D44F5" w:rsidRPr="002C5661" w:rsidRDefault="008D44F5" w:rsidP="008D44F5">
      <w:pPr>
        <w:rPr>
          <w:b/>
        </w:rPr>
      </w:pPr>
    </w:p>
    <w:p w14:paraId="652553C6" w14:textId="12054623" w:rsidR="008D44F5" w:rsidRPr="002C5661" w:rsidRDefault="008D44F5" w:rsidP="008D44F5">
      <w:pPr>
        <w:rPr>
          <w:b/>
        </w:rPr>
      </w:pPr>
      <w:r w:rsidRPr="002C5661">
        <w:rPr>
          <w:b/>
        </w:rPr>
        <w:t>Fdo. {NOMBRE y APELLIDOS del doctorando} (Doctorando)</w:t>
      </w:r>
    </w:p>
    <w:p w14:paraId="640BCFD5" w14:textId="77777777" w:rsidR="008D44F5" w:rsidRPr="002C5661" w:rsidRDefault="008D44F5" w:rsidP="008D44F5">
      <w:pPr>
        <w:rPr>
          <w:b/>
        </w:rPr>
      </w:pPr>
    </w:p>
    <w:p w14:paraId="343116B7" w14:textId="77777777" w:rsidR="008D44F5" w:rsidRPr="002C5661" w:rsidRDefault="008D44F5" w:rsidP="008D44F5">
      <w:pPr>
        <w:rPr>
          <w:b/>
        </w:rPr>
      </w:pPr>
    </w:p>
    <w:p w14:paraId="5B15BE9E" w14:textId="77777777" w:rsidR="008D44F5" w:rsidRPr="002C5661" w:rsidRDefault="008D44F5" w:rsidP="008D44F5">
      <w:pPr>
        <w:rPr>
          <w:b/>
        </w:rPr>
      </w:pPr>
    </w:p>
    <w:p w14:paraId="6C3E9255" w14:textId="77777777" w:rsidR="008D44F5" w:rsidRPr="002C5661" w:rsidRDefault="008D44F5" w:rsidP="008D44F5">
      <w:pPr>
        <w:ind w:left="2410"/>
        <w:rPr>
          <w:b/>
          <w:color w:val="A6A6A6" w:themeColor="background1" w:themeShade="A6"/>
        </w:rPr>
      </w:pPr>
      <w:r w:rsidRPr="002C5661">
        <w:rPr>
          <w:b/>
          <w:color w:val="A6A6A6" w:themeColor="background1" w:themeShade="A6"/>
        </w:rPr>
        <w:t>El Proyecto de Investigación debe contar con la autorización de todos los integrantes del Comité de Dirección de la tesis, para su inscripción y registro.</w:t>
      </w:r>
    </w:p>
    <w:p w14:paraId="3780A60A" w14:textId="77777777" w:rsidR="008D44F5" w:rsidRPr="002C5661" w:rsidRDefault="008D44F5" w:rsidP="008D44F5">
      <w:pPr>
        <w:rPr>
          <w:b/>
        </w:rPr>
      </w:pPr>
    </w:p>
    <w:p w14:paraId="5D6E9B7B" w14:textId="2F08EDD1" w:rsidR="008D44F5" w:rsidRPr="002C5661" w:rsidRDefault="008D44F5" w:rsidP="008D44F5">
      <w:pPr>
        <w:rPr>
          <w:b/>
        </w:rPr>
      </w:pPr>
    </w:p>
    <w:p w14:paraId="774FB351" w14:textId="77777777" w:rsidR="008D44F5" w:rsidRPr="002C5661" w:rsidRDefault="008D44F5" w:rsidP="008D44F5">
      <w:pPr>
        <w:rPr>
          <w:b/>
        </w:rPr>
      </w:pPr>
    </w:p>
    <w:p w14:paraId="479F315F" w14:textId="77777777" w:rsidR="008D44F5" w:rsidRPr="002C5661" w:rsidRDefault="008D44F5" w:rsidP="008D44F5">
      <w:pPr>
        <w:jc w:val="right"/>
        <w:rPr>
          <w:b/>
        </w:rPr>
      </w:pPr>
      <w:r w:rsidRPr="002C5661">
        <w:rPr>
          <w:b/>
        </w:rPr>
        <w:t>v.b. Dr./Dra. {NOMBRE y APELLIDOS} (Director)</w:t>
      </w:r>
    </w:p>
    <w:p w14:paraId="4135E899" w14:textId="2F6F2D5C" w:rsidR="008D44F5" w:rsidRDefault="008D44F5" w:rsidP="008D44F5">
      <w:pPr>
        <w:jc w:val="right"/>
        <w:rPr>
          <w:b/>
        </w:rPr>
      </w:pPr>
    </w:p>
    <w:p w14:paraId="572BE016" w14:textId="77777777" w:rsidR="002C5661" w:rsidRPr="002C5661" w:rsidRDefault="002C5661" w:rsidP="008D44F5">
      <w:pPr>
        <w:jc w:val="right"/>
        <w:rPr>
          <w:b/>
        </w:rPr>
      </w:pPr>
    </w:p>
    <w:p w14:paraId="5B6474E2" w14:textId="77777777" w:rsidR="008D44F5" w:rsidRPr="002C5661" w:rsidRDefault="008D44F5" w:rsidP="008D44F5">
      <w:pPr>
        <w:jc w:val="right"/>
        <w:rPr>
          <w:b/>
        </w:rPr>
      </w:pPr>
    </w:p>
    <w:p w14:paraId="37E4EA8D" w14:textId="77777777" w:rsidR="008D44F5" w:rsidRPr="002C5661" w:rsidRDefault="008D44F5" w:rsidP="008D44F5">
      <w:pPr>
        <w:jc w:val="right"/>
        <w:rPr>
          <w:b/>
        </w:rPr>
      </w:pPr>
      <w:r w:rsidRPr="002C5661">
        <w:rPr>
          <w:b/>
        </w:rPr>
        <w:t>v.b. Dr./Dra. {NOMBRE y APELLIDOS} (Primer codirector)</w:t>
      </w:r>
      <w:r w:rsidRPr="002C5661">
        <w:rPr>
          <w:bCs/>
          <w:i/>
          <w:iCs/>
        </w:rPr>
        <w:t>, en su caso</w:t>
      </w:r>
    </w:p>
    <w:p w14:paraId="64070501" w14:textId="6DC52700" w:rsidR="008D44F5" w:rsidRPr="002C5661" w:rsidRDefault="008D44F5" w:rsidP="008D44F5">
      <w:pPr>
        <w:jc w:val="right"/>
        <w:rPr>
          <w:b/>
        </w:rPr>
      </w:pPr>
    </w:p>
    <w:p w14:paraId="503DE6D9" w14:textId="494098A3" w:rsidR="008D44F5" w:rsidRDefault="008D44F5" w:rsidP="008D44F5">
      <w:pPr>
        <w:jc w:val="right"/>
        <w:rPr>
          <w:b/>
        </w:rPr>
      </w:pPr>
    </w:p>
    <w:p w14:paraId="4E2C8D97" w14:textId="77777777" w:rsidR="002C5661" w:rsidRPr="002C5661" w:rsidRDefault="002C5661" w:rsidP="008D44F5">
      <w:pPr>
        <w:jc w:val="right"/>
        <w:rPr>
          <w:b/>
        </w:rPr>
      </w:pPr>
    </w:p>
    <w:p w14:paraId="71CDE27A" w14:textId="77777777" w:rsidR="008D44F5" w:rsidRPr="002C5661" w:rsidRDefault="008D44F5" w:rsidP="008D44F5">
      <w:pPr>
        <w:jc w:val="right"/>
        <w:rPr>
          <w:b/>
        </w:rPr>
      </w:pPr>
      <w:r w:rsidRPr="002C5661">
        <w:rPr>
          <w:b/>
        </w:rPr>
        <w:t>v.b. Dr./Dra. {NOMBRE y APELLIDOS} (Segundo codirector)</w:t>
      </w:r>
      <w:r w:rsidRPr="002C5661">
        <w:rPr>
          <w:bCs/>
          <w:i/>
          <w:iCs/>
        </w:rPr>
        <w:t>, en su caso</w:t>
      </w:r>
    </w:p>
    <w:p w14:paraId="027665C0" w14:textId="77777777" w:rsidR="008D44F5" w:rsidRPr="002C5661" w:rsidRDefault="008D44F5" w:rsidP="008D44F5">
      <w:pPr>
        <w:rPr>
          <w:b/>
        </w:rPr>
      </w:pPr>
    </w:p>
    <w:p w14:paraId="132A1AF2" w14:textId="77777777" w:rsidR="008D44F5" w:rsidRPr="002C5661" w:rsidRDefault="008D44F5" w:rsidP="008D44F5">
      <w:pPr>
        <w:jc w:val="both"/>
        <w:rPr>
          <w:rFonts w:ascii="Arial" w:hAnsi="Arial" w:cs="Arial"/>
        </w:rPr>
      </w:pPr>
    </w:p>
    <w:p w14:paraId="1C97D8C9" w14:textId="3B6EE4D5" w:rsidR="00244ECE" w:rsidRPr="002C5661" w:rsidRDefault="00244ECE" w:rsidP="00D05B41">
      <w:pPr>
        <w:jc w:val="both"/>
        <w:rPr>
          <w:rFonts w:ascii="Arial" w:hAnsi="Arial" w:cs="Arial"/>
        </w:rPr>
      </w:pPr>
    </w:p>
    <w:p w14:paraId="3B27337F" w14:textId="77777777" w:rsidR="008D44F5" w:rsidRPr="002C5661" w:rsidRDefault="008D44F5" w:rsidP="00D05B41">
      <w:pPr>
        <w:jc w:val="both"/>
        <w:rPr>
          <w:rFonts w:ascii="Arial" w:hAnsi="Arial" w:cs="Arial"/>
        </w:rPr>
      </w:pPr>
    </w:p>
    <w:p w14:paraId="1BFFAC9B" w14:textId="4FEAED61" w:rsidR="008D44F5" w:rsidRDefault="008D44F5" w:rsidP="00D05B41">
      <w:pPr>
        <w:jc w:val="both"/>
        <w:rPr>
          <w:rFonts w:ascii="Arial" w:hAnsi="Arial" w:cs="Arial"/>
        </w:rPr>
      </w:pPr>
    </w:p>
    <w:p w14:paraId="02A17ACF" w14:textId="07F0FF24" w:rsidR="002C5661" w:rsidRDefault="002C5661" w:rsidP="00D05B41">
      <w:pPr>
        <w:jc w:val="both"/>
        <w:rPr>
          <w:rFonts w:ascii="Arial" w:hAnsi="Arial" w:cs="Arial"/>
        </w:rPr>
      </w:pPr>
    </w:p>
    <w:p w14:paraId="4378B470" w14:textId="08AF0B8B" w:rsidR="002C5661" w:rsidRDefault="002C5661" w:rsidP="00D05B41">
      <w:pPr>
        <w:jc w:val="both"/>
        <w:rPr>
          <w:rFonts w:ascii="Arial" w:hAnsi="Arial" w:cs="Arial"/>
        </w:rPr>
      </w:pPr>
    </w:p>
    <w:p w14:paraId="3E5A760A" w14:textId="77777777" w:rsidR="002C5661" w:rsidRPr="002C5661" w:rsidRDefault="002C5661" w:rsidP="00D05B41">
      <w:pPr>
        <w:jc w:val="both"/>
        <w:rPr>
          <w:rFonts w:ascii="Arial" w:hAnsi="Arial" w:cs="Arial"/>
        </w:rPr>
      </w:pPr>
    </w:p>
    <w:p w14:paraId="75AFF37A" w14:textId="77777777" w:rsidR="00E22F0E" w:rsidRPr="002C5661" w:rsidRDefault="00E22F0E" w:rsidP="00975ABA">
      <w:pPr>
        <w:rPr>
          <w:lang w:val="es-ES"/>
        </w:rPr>
      </w:pPr>
    </w:p>
    <w:p w14:paraId="6B144FB8" w14:textId="53228A71" w:rsidR="00E22F0E" w:rsidRPr="002C5661" w:rsidRDefault="00244ECE" w:rsidP="00E22F0E">
      <w:pPr>
        <w:autoSpaceDE w:val="0"/>
        <w:autoSpaceDN w:val="0"/>
        <w:adjustRightInd w:val="0"/>
        <w:jc w:val="both"/>
        <w:rPr>
          <w:rFonts w:ascii="Century Gothic" w:hAnsi="Century Gothic" w:cs="Arial"/>
          <w:color w:val="000000"/>
          <w:sz w:val="18"/>
          <w:szCs w:val="18"/>
        </w:rPr>
      </w:pPr>
      <w:r w:rsidRPr="002C5661">
        <w:rPr>
          <w:rFonts w:ascii="Century Gothic" w:hAnsi="Century Gothic" w:cs="Arial"/>
          <w:color w:val="000000"/>
          <w:sz w:val="18"/>
          <w:szCs w:val="18"/>
        </w:rPr>
        <w:t>L</w:t>
      </w:r>
      <w:r w:rsidR="00E22F0E" w:rsidRPr="002C5661">
        <w:rPr>
          <w:rFonts w:ascii="Century Gothic" w:hAnsi="Century Gothic" w:cs="Arial"/>
          <w:color w:val="000000"/>
          <w:sz w:val="18"/>
          <w:szCs w:val="18"/>
        </w:rPr>
        <w:t xml:space="preserve">os datos consignados en este formulario serán tratados para los fines propios de la entidad responsable del tratamiento, UNIVERSIDAD EUROPEA DE MADRID, S.L.U., estando incluidas entre sus finalidades la gestión académica, la gestión de becas, otras actividades varias propias de la Universidad para las cuales entrega sus datos, así como la remisión de publicidad y actividades de la Universidad que pudiera ser del interés del titular de los datos. La base para el tratamiento de los datos personales facilitados al amparo de la presente solicitud se encuentra en el desarrollo y ejecución de la relación formalizada con el titular de los mismos, así como en el cumplimiento de obligaciones legales de UNIVERSIDAD EUROPEA DE MADRID, S.L.U. y el consentimiento inequívoco del titular de los datos. Los datos facilitados en virtud de la presente solicitud se incluirán en un fichero automatizado y mixto cuyo responsable es UNIVERSIDAD EUROPEA DE MADRID, S.L.U., con domicilio en la C/ Tajo s/n, Villaviciosa de Odón, 28670 Madrid. Asimismo, de no manifestar fehacientemente lo contrario, el titular consiente expresamente el tratamiento automatizado total o parcial de dichos datos por el tiempo que sea necesario para cumplir con los fines indicados. El titular de los datos tiene derecho a acceder, rectificar y suprimir los datos, limitar su tratamiento, oponerse al tratamiento y ejercer su derecho a la portabilidad de los datos de carácter personal, todo ello de forma gratuita, tal como se detalla en la información completa sobre protección de datos en el enlace </w:t>
      </w:r>
      <w:hyperlink r:id="rId8" w:history="1">
        <w:r w:rsidR="00E22F0E" w:rsidRPr="002C5661">
          <w:rPr>
            <w:rStyle w:val="Hipervnculo"/>
            <w:sz w:val="18"/>
            <w:szCs w:val="18"/>
            <w:lang w:val="es-ES"/>
          </w:rPr>
          <w:t>https://madrid.universidadeuropea.es/proteccion-de-datos</w:t>
        </w:r>
      </w:hyperlink>
      <w:r w:rsidR="00E22F0E" w:rsidRPr="002C5661">
        <w:rPr>
          <w:rFonts w:ascii="Century Gothic" w:hAnsi="Century Gothic" w:cs="Arial"/>
          <w:color w:val="000000"/>
          <w:sz w:val="18"/>
          <w:szCs w:val="18"/>
          <w:highlight w:val="lightGray"/>
        </w:rPr>
        <w:t xml:space="preserve">      </w:t>
      </w:r>
    </w:p>
    <w:p w14:paraId="7E0EACB1" w14:textId="057C9051" w:rsidR="00E22F0E" w:rsidRPr="002C5661" w:rsidRDefault="00E22F0E" w:rsidP="008547C9">
      <w:pPr>
        <w:autoSpaceDE w:val="0"/>
        <w:autoSpaceDN w:val="0"/>
        <w:adjustRightInd w:val="0"/>
        <w:jc w:val="both"/>
        <w:rPr>
          <w:rFonts w:ascii="Century Gothic" w:hAnsi="Century Gothic" w:cs="Arial"/>
          <w:color w:val="000000"/>
          <w:sz w:val="18"/>
          <w:szCs w:val="18"/>
        </w:rPr>
      </w:pPr>
      <w:r w:rsidRPr="002C5661">
        <w:rPr>
          <w:rFonts w:ascii="Century Gothic" w:hAnsi="Century Gothic" w:cs="Arial"/>
          <w:color w:val="000000"/>
          <w:sz w:val="18"/>
          <w:szCs w:val="18"/>
        </w:rPr>
        <w:t>El titular de los datos autoriza expresamente el envío de comunicaciones publicitarias o promocionales por cualquier medio electrónico, sin perjuicio de que el consentimiento para la recepción de comunicaciones comerciales o promocionales puede ser revocado en cualquier momento, enviando un mensaje de correo electrónico a la dirección dpo@</w:t>
      </w:r>
      <w:r w:rsidRPr="002C5661" w:rsidDel="00A302A6">
        <w:rPr>
          <w:rFonts w:ascii="Century Gothic" w:hAnsi="Century Gothic" w:cs="Arial"/>
          <w:color w:val="000000"/>
          <w:sz w:val="18"/>
          <w:szCs w:val="18"/>
        </w:rPr>
        <w:t>u</w:t>
      </w:r>
      <w:r w:rsidRPr="002C5661">
        <w:rPr>
          <w:rFonts w:ascii="Century Gothic" w:hAnsi="Century Gothic" w:cs="Arial"/>
          <w:color w:val="000000"/>
          <w:sz w:val="18"/>
          <w:szCs w:val="18"/>
        </w:rPr>
        <w:t>niversidadeuropea.es indicando en el asunto la referencia “revocación de publicidad”.</w:t>
      </w:r>
    </w:p>
    <w:p w14:paraId="16B91825" w14:textId="55DFF711" w:rsidR="0037132F" w:rsidRDefault="0037132F" w:rsidP="008547C9">
      <w:pPr>
        <w:autoSpaceDE w:val="0"/>
        <w:autoSpaceDN w:val="0"/>
        <w:adjustRightInd w:val="0"/>
        <w:jc w:val="both"/>
        <w:rPr>
          <w:rFonts w:ascii="Century Gothic" w:hAnsi="Century Gothic" w:cs="Arial"/>
          <w:color w:val="000000"/>
          <w:sz w:val="16"/>
          <w:szCs w:val="16"/>
        </w:rPr>
      </w:pPr>
    </w:p>
    <w:p w14:paraId="0C1626CA" w14:textId="48DABE2B" w:rsidR="0037132F" w:rsidRDefault="0037132F">
      <w:pPr>
        <w:rPr>
          <w:rFonts w:ascii="Century Gothic" w:hAnsi="Century Gothic" w:cs="Arial"/>
          <w:color w:val="000000"/>
          <w:sz w:val="16"/>
          <w:szCs w:val="16"/>
        </w:rPr>
      </w:pPr>
      <w:r>
        <w:rPr>
          <w:rFonts w:ascii="Century Gothic" w:hAnsi="Century Gothic" w:cs="Arial"/>
          <w:color w:val="000000"/>
          <w:sz w:val="16"/>
          <w:szCs w:val="16"/>
        </w:rPr>
        <w:br w:type="page"/>
      </w:r>
    </w:p>
    <w:p w14:paraId="0ABE4699" w14:textId="429FB56C" w:rsidR="0037132F" w:rsidRPr="0037132F" w:rsidRDefault="0037132F" w:rsidP="008547C9">
      <w:pPr>
        <w:autoSpaceDE w:val="0"/>
        <w:autoSpaceDN w:val="0"/>
        <w:adjustRightInd w:val="0"/>
        <w:jc w:val="both"/>
        <w:rPr>
          <w:rFonts w:ascii="Arial" w:hAnsi="Arial" w:cs="Arial"/>
          <w:b/>
          <w:bCs/>
          <w:color w:val="000000"/>
          <w:sz w:val="24"/>
          <w:szCs w:val="24"/>
        </w:rPr>
      </w:pPr>
      <w:r w:rsidRPr="0037132F">
        <w:rPr>
          <w:rFonts w:ascii="Arial" w:hAnsi="Arial" w:cs="Arial"/>
          <w:b/>
          <w:bCs/>
          <w:color w:val="000000"/>
          <w:sz w:val="24"/>
          <w:szCs w:val="24"/>
        </w:rPr>
        <w:lastRenderedPageBreak/>
        <w:t>Líneas de investigación</w:t>
      </w:r>
    </w:p>
    <w:p w14:paraId="03FFC0B6" w14:textId="40209472" w:rsidR="0037132F" w:rsidRDefault="0037132F" w:rsidP="008547C9">
      <w:pPr>
        <w:autoSpaceDE w:val="0"/>
        <w:autoSpaceDN w:val="0"/>
        <w:adjustRightInd w:val="0"/>
        <w:jc w:val="both"/>
        <w:rPr>
          <w:rFonts w:ascii="Arial" w:hAnsi="Arial" w:cs="Arial"/>
          <w:color w:val="000000"/>
        </w:rPr>
      </w:pPr>
    </w:p>
    <w:p w14:paraId="3CEBA53E" w14:textId="77777777" w:rsidR="0037132F" w:rsidRPr="0037132F" w:rsidRDefault="0037132F" w:rsidP="008547C9">
      <w:pPr>
        <w:autoSpaceDE w:val="0"/>
        <w:autoSpaceDN w:val="0"/>
        <w:adjustRightInd w:val="0"/>
        <w:jc w:val="both"/>
        <w:rPr>
          <w:rFonts w:ascii="Arial" w:hAnsi="Arial" w:cs="Arial"/>
          <w:color w:val="000000"/>
          <w:sz w:val="18"/>
          <w:szCs w:val="18"/>
        </w:rPr>
      </w:pPr>
    </w:p>
    <w:p w14:paraId="1570DCA1" w14:textId="77777777" w:rsidR="0037132F" w:rsidRPr="0037132F" w:rsidRDefault="0037132F" w:rsidP="0037132F">
      <w:pPr>
        <w:rPr>
          <w:rFonts w:ascii="Arial" w:hAnsi="Arial" w:cs="Arial"/>
          <w:b/>
          <w:bCs/>
          <w:sz w:val="18"/>
          <w:szCs w:val="18"/>
        </w:rPr>
      </w:pPr>
      <w:r w:rsidRPr="0037132F">
        <w:rPr>
          <w:rFonts w:ascii="Arial" w:hAnsi="Arial" w:cs="Arial"/>
          <w:b/>
          <w:bCs/>
          <w:sz w:val="18"/>
          <w:szCs w:val="18"/>
        </w:rPr>
        <w:t>Programa de Doctorado en Biomedicina y Ciencias de la Salud</w:t>
      </w:r>
    </w:p>
    <w:p w14:paraId="25CCC416" w14:textId="77777777" w:rsidR="0037132F" w:rsidRPr="0037132F" w:rsidRDefault="0037132F" w:rsidP="0037132F">
      <w:pPr>
        <w:pStyle w:val="Prrafodelista"/>
        <w:numPr>
          <w:ilvl w:val="0"/>
          <w:numId w:val="8"/>
        </w:numPr>
        <w:spacing w:after="160" w:line="259" w:lineRule="auto"/>
        <w:rPr>
          <w:rFonts w:ascii="Arial" w:hAnsi="Arial" w:cs="Arial"/>
          <w:sz w:val="18"/>
          <w:szCs w:val="18"/>
        </w:rPr>
      </w:pPr>
      <w:r w:rsidRPr="0037132F">
        <w:rPr>
          <w:rFonts w:ascii="Arial" w:hAnsi="Arial" w:cs="Arial"/>
          <w:sz w:val="18"/>
          <w:szCs w:val="18"/>
        </w:rPr>
        <w:t>Biomedicina clásica y traslacional</w:t>
      </w:r>
    </w:p>
    <w:p w14:paraId="3B8B514A" w14:textId="1BAFD6B4" w:rsidR="0037132F" w:rsidRDefault="0037132F" w:rsidP="0037132F">
      <w:pPr>
        <w:pStyle w:val="Prrafodelista"/>
        <w:numPr>
          <w:ilvl w:val="0"/>
          <w:numId w:val="8"/>
        </w:numPr>
        <w:spacing w:after="160" w:line="259" w:lineRule="auto"/>
        <w:rPr>
          <w:rFonts w:ascii="Arial" w:hAnsi="Arial" w:cs="Arial"/>
          <w:sz w:val="18"/>
          <w:szCs w:val="18"/>
        </w:rPr>
      </w:pPr>
      <w:r w:rsidRPr="0037132F">
        <w:rPr>
          <w:rFonts w:ascii="Arial" w:hAnsi="Arial" w:cs="Arial"/>
          <w:sz w:val="18"/>
          <w:szCs w:val="18"/>
        </w:rPr>
        <w:t>Ciencias de la salud basada en la evidencia</w:t>
      </w:r>
    </w:p>
    <w:p w14:paraId="43CC72A9" w14:textId="479AE27A" w:rsidR="0037132F" w:rsidRPr="0037132F" w:rsidRDefault="0037132F" w:rsidP="0037132F">
      <w:pPr>
        <w:pStyle w:val="Prrafodelista"/>
        <w:numPr>
          <w:ilvl w:val="0"/>
          <w:numId w:val="8"/>
        </w:numPr>
        <w:spacing w:after="160" w:line="259" w:lineRule="auto"/>
        <w:rPr>
          <w:rFonts w:ascii="Arial" w:hAnsi="Arial" w:cs="Arial"/>
          <w:sz w:val="18"/>
          <w:szCs w:val="18"/>
        </w:rPr>
      </w:pPr>
      <w:r>
        <w:rPr>
          <w:rFonts w:ascii="Arial" w:hAnsi="Arial" w:cs="Arial"/>
          <w:sz w:val="18"/>
          <w:szCs w:val="18"/>
        </w:rPr>
        <w:t>Otras…</w:t>
      </w:r>
    </w:p>
    <w:p w14:paraId="0B202E94" w14:textId="77777777" w:rsidR="0037132F" w:rsidRPr="0037132F" w:rsidRDefault="0037132F" w:rsidP="0037132F">
      <w:pPr>
        <w:rPr>
          <w:rFonts w:ascii="Arial" w:hAnsi="Arial" w:cs="Arial"/>
          <w:b/>
          <w:bCs/>
          <w:sz w:val="18"/>
          <w:szCs w:val="18"/>
        </w:rPr>
      </w:pPr>
      <w:r w:rsidRPr="0037132F">
        <w:rPr>
          <w:rFonts w:ascii="Arial" w:hAnsi="Arial" w:cs="Arial"/>
          <w:b/>
          <w:bCs/>
          <w:sz w:val="18"/>
          <w:szCs w:val="18"/>
        </w:rPr>
        <w:t>Programa de Doctorado en Actividad Física y Deporte</w:t>
      </w:r>
    </w:p>
    <w:p w14:paraId="6CA7ADA4" w14:textId="77777777" w:rsidR="0037132F" w:rsidRPr="0037132F" w:rsidRDefault="0037132F" w:rsidP="0037132F">
      <w:pPr>
        <w:pStyle w:val="Prrafodelista"/>
        <w:numPr>
          <w:ilvl w:val="0"/>
          <w:numId w:val="7"/>
        </w:numPr>
        <w:spacing w:after="160" w:line="259" w:lineRule="auto"/>
        <w:rPr>
          <w:rFonts w:ascii="Arial" w:hAnsi="Arial" w:cs="Arial"/>
          <w:sz w:val="18"/>
          <w:szCs w:val="18"/>
        </w:rPr>
      </w:pPr>
      <w:r w:rsidRPr="0037132F">
        <w:rPr>
          <w:rFonts w:ascii="Arial" w:hAnsi="Arial" w:cs="Arial"/>
          <w:sz w:val="18"/>
          <w:szCs w:val="18"/>
        </w:rPr>
        <w:t>Fisiología y nutrición del entrenamiento deportivo</w:t>
      </w:r>
    </w:p>
    <w:p w14:paraId="77BD7086" w14:textId="426573C4" w:rsidR="0037132F" w:rsidRDefault="0037132F" w:rsidP="0037132F">
      <w:pPr>
        <w:pStyle w:val="Prrafodelista"/>
        <w:numPr>
          <w:ilvl w:val="0"/>
          <w:numId w:val="7"/>
        </w:numPr>
        <w:spacing w:after="160" w:line="259" w:lineRule="auto"/>
        <w:rPr>
          <w:rFonts w:ascii="Arial" w:hAnsi="Arial" w:cs="Arial"/>
          <w:sz w:val="18"/>
          <w:szCs w:val="18"/>
        </w:rPr>
      </w:pPr>
      <w:r w:rsidRPr="0037132F">
        <w:rPr>
          <w:rFonts w:ascii="Arial" w:hAnsi="Arial" w:cs="Arial"/>
          <w:sz w:val="18"/>
          <w:szCs w:val="18"/>
        </w:rPr>
        <w:t>Deportes colectivos: genética, expertise y análisis</w:t>
      </w:r>
    </w:p>
    <w:p w14:paraId="49170A9B" w14:textId="1E956B9C" w:rsidR="0037132F" w:rsidRPr="0037132F" w:rsidRDefault="0037132F" w:rsidP="0037132F">
      <w:pPr>
        <w:pStyle w:val="Prrafodelista"/>
        <w:numPr>
          <w:ilvl w:val="0"/>
          <w:numId w:val="7"/>
        </w:numPr>
        <w:spacing w:after="160" w:line="259" w:lineRule="auto"/>
        <w:rPr>
          <w:rFonts w:ascii="Arial" w:hAnsi="Arial" w:cs="Arial"/>
          <w:sz w:val="18"/>
          <w:szCs w:val="18"/>
        </w:rPr>
      </w:pPr>
      <w:r>
        <w:rPr>
          <w:rFonts w:ascii="Arial" w:hAnsi="Arial" w:cs="Arial"/>
          <w:sz w:val="18"/>
          <w:szCs w:val="18"/>
        </w:rPr>
        <w:t>Otras…</w:t>
      </w:r>
    </w:p>
    <w:p w14:paraId="4DDA2C62" w14:textId="77777777" w:rsidR="0037132F" w:rsidRPr="0037132F" w:rsidRDefault="0037132F" w:rsidP="0037132F">
      <w:pPr>
        <w:rPr>
          <w:rFonts w:ascii="Arial" w:hAnsi="Arial" w:cs="Arial"/>
          <w:b/>
          <w:bCs/>
          <w:sz w:val="18"/>
          <w:szCs w:val="18"/>
        </w:rPr>
      </w:pPr>
      <w:r w:rsidRPr="0037132F">
        <w:rPr>
          <w:rFonts w:ascii="Arial" w:hAnsi="Arial" w:cs="Arial"/>
          <w:b/>
          <w:bCs/>
          <w:sz w:val="18"/>
          <w:szCs w:val="18"/>
        </w:rPr>
        <w:t>Programa de Doctorado en Medicina y Cirugía</w:t>
      </w:r>
    </w:p>
    <w:p w14:paraId="45E58F68"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Medicina intensiva</w:t>
      </w:r>
    </w:p>
    <w:p w14:paraId="12BB6086"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Cirugía vascular</w:t>
      </w:r>
    </w:p>
    <w:p w14:paraId="3972C30E"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Respiratorio</w:t>
      </w:r>
    </w:p>
    <w:p w14:paraId="02B1C9C7"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Psiquiatría</w:t>
      </w:r>
    </w:p>
    <w:p w14:paraId="79969B06"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Cirugía torácica</w:t>
      </w:r>
    </w:p>
    <w:p w14:paraId="21C63D2E"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Dermatología</w:t>
      </w:r>
    </w:p>
    <w:p w14:paraId="4D25CBD3"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Cirugía general</w:t>
      </w:r>
    </w:p>
    <w:p w14:paraId="3E094DBF"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Otorrinolaringología</w:t>
      </w:r>
    </w:p>
    <w:p w14:paraId="05F8680A"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Urología</w:t>
      </w:r>
    </w:p>
    <w:p w14:paraId="25BBFE55"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Enfermedades infecciosas</w:t>
      </w:r>
    </w:p>
    <w:p w14:paraId="3818CD49"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Geriatría</w:t>
      </w:r>
    </w:p>
    <w:p w14:paraId="2A882B29"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Reumatología</w:t>
      </w:r>
    </w:p>
    <w:p w14:paraId="44EC7BDE"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Oncología</w:t>
      </w:r>
    </w:p>
    <w:p w14:paraId="3F58C16D"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Endocrinología</w:t>
      </w:r>
    </w:p>
    <w:p w14:paraId="4B013AE7" w14:textId="77777777" w:rsidR="0037132F" w:rsidRP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Oftalmología</w:t>
      </w:r>
    </w:p>
    <w:p w14:paraId="7DC00495" w14:textId="4247C516" w:rsidR="0037132F" w:rsidRDefault="0037132F" w:rsidP="0037132F">
      <w:pPr>
        <w:pStyle w:val="Prrafodelista"/>
        <w:numPr>
          <w:ilvl w:val="0"/>
          <w:numId w:val="9"/>
        </w:numPr>
        <w:spacing w:after="160" w:line="259" w:lineRule="auto"/>
        <w:rPr>
          <w:rFonts w:ascii="Arial" w:hAnsi="Arial" w:cs="Arial"/>
          <w:sz w:val="18"/>
          <w:szCs w:val="18"/>
        </w:rPr>
      </w:pPr>
      <w:r w:rsidRPr="0037132F">
        <w:rPr>
          <w:rFonts w:ascii="Arial" w:hAnsi="Arial" w:cs="Arial"/>
          <w:sz w:val="18"/>
          <w:szCs w:val="18"/>
        </w:rPr>
        <w:t>Pediatría</w:t>
      </w:r>
    </w:p>
    <w:p w14:paraId="5660B6AE" w14:textId="26DA6FD1" w:rsidR="0037132F" w:rsidRPr="0037132F" w:rsidRDefault="0037132F" w:rsidP="0037132F">
      <w:pPr>
        <w:pStyle w:val="Prrafodelista"/>
        <w:numPr>
          <w:ilvl w:val="0"/>
          <w:numId w:val="9"/>
        </w:numPr>
        <w:spacing w:after="160" w:line="259" w:lineRule="auto"/>
        <w:rPr>
          <w:rFonts w:ascii="Arial" w:hAnsi="Arial" w:cs="Arial"/>
          <w:sz w:val="18"/>
          <w:szCs w:val="18"/>
        </w:rPr>
      </w:pPr>
      <w:r>
        <w:rPr>
          <w:rFonts w:ascii="Arial" w:hAnsi="Arial" w:cs="Arial"/>
          <w:sz w:val="18"/>
          <w:szCs w:val="18"/>
        </w:rPr>
        <w:t>Otras…</w:t>
      </w:r>
    </w:p>
    <w:p w14:paraId="0D79EA58" w14:textId="77777777" w:rsidR="0037132F" w:rsidRPr="0037132F" w:rsidRDefault="0037132F" w:rsidP="0037132F">
      <w:pPr>
        <w:rPr>
          <w:rFonts w:ascii="Arial" w:hAnsi="Arial" w:cs="Arial"/>
          <w:b/>
          <w:bCs/>
          <w:sz w:val="18"/>
          <w:szCs w:val="18"/>
        </w:rPr>
      </w:pPr>
      <w:r w:rsidRPr="0037132F">
        <w:rPr>
          <w:rFonts w:ascii="Arial" w:hAnsi="Arial" w:cs="Arial"/>
          <w:b/>
          <w:bCs/>
          <w:sz w:val="18"/>
          <w:szCs w:val="18"/>
        </w:rPr>
        <w:t>Programa de Doctorado en ingeniería de control y sistemas inteligentes para la salud y el medioambiente</w:t>
      </w:r>
    </w:p>
    <w:p w14:paraId="191FE9CB" w14:textId="77777777" w:rsidR="0037132F" w:rsidRPr="0037132F" w:rsidRDefault="0037132F" w:rsidP="0037132F">
      <w:pPr>
        <w:pStyle w:val="Prrafodelista"/>
        <w:numPr>
          <w:ilvl w:val="0"/>
          <w:numId w:val="10"/>
        </w:numPr>
        <w:spacing w:after="160" w:line="259" w:lineRule="auto"/>
        <w:rPr>
          <w:rFonts w:ascii="Arial" w:hAnsi="Arial" w:cs="Arial"/>
          <w:sz w:val="18"/>
          <w:szCs w:val="18"/>
        </w:rPr>
      </w:pPr>
      <w:r w:rsidRPr="0037132F">
        <w:rPr>
          <w:rFonts w:ascii="Arial" w:hAnsi="Arial" w:cs="Arial"/>
          <w:sz w:val="18"/>
          <w:szCs w:val="18"/>
        </w:rPr>
        <w:t>Sistemas inteligentes</w:t>
      </w:r>
    </w:p>
    <w:p w14:paraId="7858D095" w14:textId="77777777" w:rsidR="0037132F" w:rsidRPr="0037132F" w:rsidRDefault="0037132F" w:rsidP="0037132F">
      <w:pPr>
        <w:pStyle w:val="Prrafodelista"/>
        <w:numPr>
          <w:ilvl w:val="0"/>
          <w:numId w:val="10"/>
        </w:numPr>
        <w:spacing w:after="160" w:line="259" w:lineRule="auto"/>
        <w:rPr>
          <w:rFonts w:ascii="Arial" w:hAnsi="Arial" w:cs="Arial"/>
          <w:sz w:val="18"/>
          <w:szCs w:val="18"/>
        </w:rPr>
      </w:pPr>
      <w:r w:rsidRPr="0037132F">
        <w:rPr>
          <w:rFonts w:ascii="Arial" w:hAnsi="Arial" w:cs="Arial"/>
          <w:sz w:val="18"/>
          <w:szCs w:val="18"/>
        </w:rPr>
        <w:t>Sistemas de ingeniería de control y eficiencia energética</w:t>
      </w:r>
    </w:p>
    <w:p w14:paraId="0246DB0B" w14:textId="7A1CDFDC" w:rsidR="0037132F" w:rsidRDefault="0037132F" w:rsidP="0037132F">
      <w:pPr>
        <w:pStyle w:val="Prrafodelista"/>
        <w:numPr>
          <w:ilvl w:val="0"/>
          <w:numId w:val="10"/>
        </w:numPr>
        <w:spacing w:after="160" w:line="259" w:lineRule="auto"/>
        <w:rPr>
          <w:rFonts w:ascii="Arial" w:hAnsi="Arial" w:cs="Arial"/>
          <w:sz w:val="18"/>
          <w:szCs w:val="18"/>
        </w:rPr>
      </w:pPr>
      <w:r w:rsidRPr="0037132F">
        <w:rPr>
          <w:rFonts w:ascii="Arial" w:hAnsi="Arial" w:cs="Arial"/>
          <w:sz w:val="18"/>
          <w:szCs w:val="18"/>
        </w:rPr>
        <w:t>Sistemas electrónicos y tecnologías para la salud y el medioambiente</w:t>
      </w:r>
    </w:p>
    <w:p w14:paraId="40C4EFA9" w14:textId="5E332789" w:rsidR="0037132F" w:rsidRPr="0037132F" w:rsidRDefault="0037132F" w:rsidP="0037132F">
      <w:pPr>
        <w:pStyle w:val="Prrafodelista"/>
        <w:numPr>
          <w:ilvl w:val="0"/>
          <w:numId w:val="10"/>
        </w:numPr>
        <w:spacing w:after="160" w:line="259" w:lineRule="auto"/>
        <w:rPr>
          <w:rFonts w:ascii="Arial" w:hAnsi="Arial" w:cs="Arial"/>
          <w:sz w:val="18"/>
          <w:szCs w:val="18"/>
        </w:rPr>
      </w:pPr>
      <w:r>
        <w:rPr>
          <w:rFonts w:ascii="Arial" w:hAnsi="Arial" w:cs="Arial"/>
          <w:sz w:val="18"/>
          <w:szCs w:val="18"/>
        </w:rPr>
        <w:t>Otras…</w:t>
      </w:r>
    </w:p>
    <w:p w14:paraId="10632A0C" w14:textId="77777777" w:rsidR="0037132F" w:rsidRPr="0037132F" w:rsidRDefault="0037132F" w:rsidP="0037132F">
      <w:pPr>
        <w:rPr>
          <w:rFonts w:ascii="Arial" w:hAnsi="Arial" w:cs="Arial"/>
          <w:b/>
          <w:bCs/>
          <w:sz w:val="18"/>
          <w:szCs w:val="18"/>
        </w:rPr>
      </w:pPr>
      <w:r w:rsidRPr="0037132F">
        <w:rPr>
          <w:rFonts w:ascii="Arial" w:hAnsi="Arial" w:cs="Arial"/>
          <w:b/>
          <w:bCs/>
          <w:sz w:val="18"/>
          <w:szCs w:val="18"/>
        </w:rPr>
        <w:t>Programa de Doctorado en ingeniería de instrumentación industrial aplicada a transporte inteligente y energía sostenible</w:t>
      </w:r>
    </w:p>
    <w:p w14:paraId="4750C116" w14:textId="77777777" w:rsidR="0037132F" w:rsidRPr="0037132F" w:rsidRDefault="0037132F" w:rsidP="0037132F">
      <w:pPr>
        <w:pStyle w:val="Prrafodelista"/>
        <w:numPr>
          <w:ilvl w:val="0"/>
          <w:numId w:val="11"/>
        </w:numPr>
        <w:spacing w:after="160" w:line="259" w:lineRule="auto"/>
        <w:rPr>
          <w:rFonts w:ascii="Arial" w:hAnsi="Arial" w:cs="Arial"/>
          <w:sz w:val="18"/>
          <w:szCs w:val="18"/>
        </w:rPr>
      </w:pPr>
      <w:r w:rsidRPr="0037132F">
        <w:rPr>
          <w:rFonts w:ascii="Arial" w:hAnsi="Arial" w:cs="Arial"/>
          <w:sz w:val="18"/>
          <w:szCs w:val="18"/>
        </w:rPr>
        <w:t>Ingeniería mecánica</w:t>
      </w:r>
    </w:p>
    <w:p w14:paraId="000C41B6" w14:textId="77777777" w:rsidR="0037132F" w:rsidRPr="0037132F" w:rsidRDefault="0037132F" w:rsidP="0037132F">
      <w:pPr>
        <w:pStyle w:val="Prrafodelista"/>
        <w:numPr>
          <w:ilvl w:val="0"/>
          <w:numId w:val="11"/>
        </w:numPr>
        <w:spacing w:after="160" w:line="259" w:lineRule="auto"/>
        <w:rPr>
          <w:rFonts w:ascii="Arial" w:hAnsi="Arial" w:cs="Arial"/>
          <w:sz w:val="18"/>
          <w:szCs w:val="18"/>
        </w:rPr>
      </w:pPr>
      <w:r w:rsidRPr="0037132F">
        <w:rPr>
          <w:rFonts w:ascii="Arial" w:hAnsi="Arial" w:cs="Arial"/>
          <w:sz w:val="18"/>
          <w:szCs w:val="18"/>
        </w:rPr>
        <w:t>Máquinas hidráulicas</w:t>
      </w:r>
    </w:p>
    <w:p w14:paraId="714198FD" w14:textId="77777777" w:rsidR="0037132F" w:rsidRPr="0037132F" w:rsidRDefault="0037132F" w:rsidP="0037132F">
      <w:pPr>
        <w:pStyle w:val="Prrafodelista"/>
        <w:numPr>
          <w:ilvl w:val="0"/>
          <w:numId w:val="11"/>
        </w:numPr>
        <w:spacing w:after="160" w:line="259" w:lineRule="auto"/>
        <w:rPr>
          <w:rFonts w:ascii="Arial" w:hAnsi="Arial" w:cs="Arial"/>
          <w:sz w:val="18"/>
          <w:szCs w:val="18"/>
        </w:rPr>
      </w:pPr>
      <w:r w:rsidRPr="0037132F">
        <w:rPr>
          <w:rFonts w:ascii="Arial" w:hAnsi="Arial" w:cs="Arial"/>
          <w:sz w:val="18"/>
          <w:szCs w:val="18"/>
        </w:rPr>
        <w:t>Tecnologías de automoción</w:t>
      </w:r>
    </w:p>
    <w:p w14:paraId="7C9712C0" w14:textId="77777777" w:rsidR="0037132F" w:rsidRPr="0037132F" w:rsidRDefault="0037132F" w:rsidP="0037132F">
      <w:pPr>
        <w:pStyle w:val="Prrafodelista"/>
        <w:numPr>
          <w:ilvl w:val="0"/>
          <w:numId w:val="11"/>
        </w:numPr>
        <w:spacing w:after="160" w:line="259" w:lineRule="auto"/>
        <w:rPr>
          <w:rFonts w:ascii="Arial" w:hAnsi="Arial" w:cs="Arial"/>
          <w:sz w:val="18"/>
          <w:szCs w:val="18"/>
        </w:rPr>
      </w:pPr>
      <w:r w:rsidRPr="0037132F">
        <w:rPr>
          <w:rFonts w:ascii="Arial" w:hAnsi="Arial" w:cs="Arial"/>
          <w:sz w:val="18"/>
          <w:szCs w:val="18"/>
        </w:rPr>
        <w:t>Energías renovables</w:t>
      </w:r>
    </w:p>
    <w:p w14:paraId="4AB74C81" w14:textId="77777777" w:rsidR="0037132F" w:rsidRPr="0037132F" w:rsidRDefault="0037132F" w:rsidP="0037132F">
      <w:pPr>
        <w:pStyle w:val="Prrafodelista"/>
        <w:numPr>
          <w:ilvl w:val="0"/>
          <w:numId w:val="11"/>
        </w:numPr>
        <w:spacing w:after="160" w:line="259" w:lineRule="auto"/>
        <w:rPr>
          <w:rFonts w:ascii="Arial" w:hAnsi="Arial" w:cs="Arial"/>
          <w:sz w:val="18"/>
          <w:szCs w:val="18"/>
        </w:rPr>
      </w:pPr>
      <w:r w:rsidRPr="0037132F">
        <w:rPr>
          <w:rFonts w:ascii="Arial" w:hAnsi="Arial" w:cs="Arial"/>
          <w:sz w:val="18"/>
          <w:szCs w:val="18"/>
        </w:rPr>
        <w:t>Instalaciones y máquinas eléctricas</w:t>
      </w:r>
    </w:p>
    <w:p w14:paraId="74FEDB55" w14:textId="77777777" w:rsidR="0037132F" w:rsidRPr="0037132F" w:rsidRDefault="0037132F" w:rsidP="0037132F">
      <w:pPr>
        <w:pStyle w:val="Prrafodelista"/>
        <w:numPr>
          <w:ilvl w:val="0"/>
          <w:numId w:val="11"/>
        </w:numPr>
        <w:spacing w:after="160" w:line="259" w:lineRule="auto"/>
        <w:rPr>
          <w:rFonts w:ascii="Arial" w:hAnsi="Arial" w:cs="Arial"/>
          <w:sz w:val="18"/>
          <w:szCs w:val="18"/>
        </w:rPr>
      </w:pPr>
      <w:r w:rsidRPr="0037132F">
        <w:rPr>
          <w:rFonts w:ascii="Arial" w:hAnsi="Arial" w:cs="Arial"/>
          <w:sz w:val="18"/>
          <w:szCs w:val="18"/>
        </w:rPr>
        <w:t>Automatización industrial y domótica</w:t>
      </w:r>
    </w:p>
    <w:p w14:paraId="70315059" w14:textId="77777777" w:rsidR="0037132F" w:rsidRPr="0037132F" w:rsidRDefault="0037132F" w:rsidP="0037132F">
      <w:pPr>
        <w:pStyle w:val="Prrafodelista"/>
        <w:numPr>
          <w:ilvl w:val="0"/>
          <w:numId w:val="11"/>
        </w:numPr>
        <w:spacing w:after="160" w:line="259" w:lineRule="auto"/>
        <w:rPr>
          <w:rFonts w:ascii="Arial" w:hAnsi="Arial" w:cs="Arial"/>
          <w:sz w:val="18"/>
          <w:szCs w:val="18"/>
        </w:rPr>
      </w:pPr>
      <w:r w:rsidRPr="0037132F">
        <w:rPr>
          <w:rFonts w:ascii="Arial" w:hAnsi="Arial" w:cs="Arial"/>
          <w:sz w:val="18"/>
          <w:szCs w:val="18"/>
        </w:rPr>
        <w:t>Estructuras y ensayos de materiales</w:t>
      </w:r>
    </w:p>
    <w:p w14:paraId="2EE46BEE" w14:textId="77777777" w:rsidR="0037132F" w:rsidRPr="0037132F" w:rsidRDefault="0037132F" w:rsidP="0037132F">
      <w:pPr>
        <w:pStyle w:val="Prrafodelista"/>
        <w:numPr>
          <w:ilvl w:val="0"/>
          <w:numId w:val="11"/>
        </w:numPr>
        <w:spacing w:after="160" w:line="259" w:lineRule="auto"/>
        <w:rPr>
          <w:rFonts w:ascii="Arial" w:hAnsi="Arial" w:cs="Arial"/>
          <w:sz w:val="18"/>
          <w:szCs w:val="18"/>
        </w:rPr>
      </w:pPr>
      <w:r w:rsidRPr="0037132F">
        <w:rPr>
          <w:rFonts w:ascii="Arial" w:hAnsi="Arial" w:cs="Arial"/>
          <w:sz w:val="18"/>
          <w:szCs w:val="18"/>
        </w:rPr>
        <w:t>Sistemas informáticos</w:t>
      </w:r>
    </w:p>
    <w:p w14:paraId="0C0D5E35" w14:textId="6B80AE53" w:rsidR="0037132F" w:rsidRDefault="0037132F" w:rsidP="0037132F">
      <w:pPr>
        <w:pStyle w:val="Prrafodelista"/>
        <w:numPr>
          <w:ilvl w:val="0"/>
          <w:numId w:val="11"/>
        </w:numPr>
        <w:spacing w:after="160" w:line="259" w:lineRule="auto"/>
        <w:rPr>
          <w:rFonts w:ascii="Arial" w:hAnsi="Arial" w:cs="Arial"/>
          <w:sz w:val="18"/>
          <w:szCs w:val="18"/>
        </w:rPr>
      </w:pPr>
      <w:r w:rsidRPr="0037132F">
        <w:rPr>
          <w:rFonts w:ascii="Arial" w:hAnsi="Arial" w:cs="Arial"/>
          <w:sz w:val="18"/>
          <w:szCs w:val="18"/>
        </w:rPr>
        <w:t>Control y robótica</w:t>
      </w:r>
    </w:p>
    <w:p w14:paraId="42AC9426" w14:textId="4B408C86" w:rsidR="0037132F" w:rsidRPr="0037132F" w:rsidRDefault="0037132F" w:rsidP="0037132F">
      <w:pPr>
        <w:pStyle w:val="Prrafodelista"/>
        <w:numPr>
          <w:ilvl w:val="0"/>
          <w:numId w:val="11"/>
        </w:numPr>
        <w:spacing w:after="160" w:line="259" w:lineRule="auto"/>
        <w:rPr>
          <w:rFonts w:ascii="Arial" w:hAnsi="Arial" w:cs="Arial"/>
          <w:sz w:val="18"/>
          <w:szCs w:val="18"/>
        </w:rPr>
      </w:pPr>
      <w:r>
        <w:rPr>
          <w:rFonts w:ascii="Arial" w:hAnsi="Arial" w:cs="Arial"/>
          <w:sz w:val="18"/>
          <w:szCs w:val="18"/>
        </w:rPr>
        <w:t>Otras…</w:t>
      </w:r>
    </w:p>
    <w:p w14:paraId="7B663CC3" w14:textId="77777777" w:rsidR="0037132F" w:rsidRPr="0037132F" w:rsidRDefault="0037132F" w:rsidP="0037132F">
      <w:pPr>
        <w:rPr>
          <w:rFonts w:ascii="Arial" w:hAnsi="Arial" w:cs="Arial"/>
          <w:b/>
          <w:bCs/>
          <w:sz w:val="18"/>
          <w:szCs w:val="18"/>
        </w:rPr>
      </w:pPr>
      <w:r w:rsidRPr="0037132F">
        <w:rPr>
          <w:rFonts w:ascii="Arial" w:hAnsi="Arial" w:cs="Arial"/>
          <w:b/>
          <w:bCs/>
          <w:sz w:val="18"/>
          <w:szCs w:val="18"/>
        </w:rPr>
        <w:t>Programa de Doctorado Interuniversitario en Innovación Socioeducativa</w:t>
      </w:r>
    </w:p>
    <w:p w14:paraId="1C360665" w14:textId="77777777" w:rsidR="0037132F" w:rsidRPr="0037132F" w:rsidRDefault="0037132F" w:rsidP="0037132F">
      <w:pPr>
        <w:pStyle w:val="Prrafodelista"/>
        <w:numPr>
          <w:ilvl w:val="0"/>
          <w:numId w:val="12"/>
        </w:numPr>
        <w:spacing w:after="160" w:line="259" w:lineRule="auto"/>
        <w:rPr>
          <w:rFonts w:ascii="Arial" w:hAnsi="Arial" w:cs="Arial"/>
          <w:sz w:val="18"/>
          <w:szCs w:val="18"/>
        </w:rPr>
      </w:pPr>
      <w:r w:rsidRPr="0037132F">
        <w:rPr>
          <w:rFonts w:ascii="Arial" w:hAnsi="Arial" w:cs="Arial"/>
          <w:sz w:val="18"/>
          <w:szCs w:val="18"/>
        </w:rPr>
        <w:t>Tecnologías e innovación educativa</w:t>
      </w:r>
    </w:p>
    <w:p w14:paraId="0A7691E4" w14:textId="4F2BC71F" w:rsidR="0037132F" w:rsidRDefault="0037132F" w:rsidP="0037132F">
      <w:pPr>
        <w:pStyle w:val="Prrafodelista"/>
        <w:numPr>
          <w:ilvl w:val="0"/>
          <w:numId w:val="12"/>
        </w:numPr>
        <w:spacing w:after="160" w:line="259" w:lineRule="auto"/>
        <w:rPr>
          <w:rFonts w:ascii="Arial" w:hAnsi="Arial" w:cs="Arial"/>
          <w:sz w:val="18"/>
          <w:szCs w:val="18"/>
        </w:rPr>
      </w:pPr>
      <w:r w:rsidRPr="0037132F">
        <w:rPr>
          <w:rFonts w:ascii="Arial" w:hAnsi="Arial" w:cs="Arial"/>
          <w:sz w:val="18"/>
          <w:szCs w:val="18"/>
        </w:rPr>
        <w:t>Desarrollo y evaluación competencial: metodologías de aprendizaje experiencial</w:t>
      </w:r>
    </w:p>
    <w:p w14:paraId="5D82C288" w14:textId="153A9210" w:rsidR="0037132F" w:rsidRPr="0037132F" w:rsidRDefault="0037132F" w:rsidP="0037132F">
      <w:pPr>
        <w:pStyle w:val="Prrafodelista"/>
        <w:numPr>
          <w:ilvl w:val="0"/>
          <w:numId w:val="12"/>
        </w:numPr>
        <w:spacing w:after="160" w:line="259" w:lineRule="auto"/>
        <w:rPr>
          <w:rFonts w:ascii="Arial" w:hAnsi="Arial" w:cs="Arial"/>
          <w:sz w:val="18"/>
          <w:szCs w:val="18"/>
        </w:rPr>
      </w:pPr>
      <w:r>
        <w:rPr>
          <w:rFonts w:ascii="Arial" w:hAnsi="Arial" w:cs="Arial"/>
          <w:sz w:val="18"/>
          <w:szCs w:val="18"/>
        </w:rPr>
        <w:t>Otras…</w:t>
      </w:r>
    </w:p>
    <w:p w14:paraId="6CE0FA5A" w14:textId="23876163" w:rsidR="0037132F" w:rsidRPr="0037132F" w:rsidRDefault="0037132F" w:rsidP="003D0518">
      <w:pPr>
        <w:rPr>
          <w:rFonts w:ascii="Arial" w:hAnsi="Arial" w:cs="Arial"/>
          <w:b/>
          <w:bCs/>
          <w:sz w:val="18"/>
          <w:szCs w:val="18"/>
        </w:rPr>
      </w:pPr>
      <w:r w:rsidRPr="0037132F">
        <w:rPr>
          <w:rFonts w:ascii="Arial" w:hAnsi="Arial" w:cs="Arial"/>
          <w:b/>
          <w:bCs/>
          <w:sz w:val="18"/>
          <w:szCs w:val="18"/>
        </w:rPr>
        <w:t>Programa de Doctorado en Intervención Psicológica</w:t>
      </w:r>
    </w:p>
    <w:p w14:paraId="0DF14E87" w14:textId="77777777" w:rsidR="0037132F" w:rsidRPr="0037132F" w:rsidRDefault="0037132F" w:rsidP="0037132F">
      <w:pPr>
        <w:pStyle w:val="Prrafodelista"/>
        <w:numPr>
          <w:ilvl w:val="0"/>
          <w:numId w:val="13"/>
        </w:numPr>
        <w:spacing w:after="160" w:line="259" w:lineRule="auto"/>
        <w:rPr>
          <w:rFonts w:ascii="Arial" w:hAnsi="Arial" w:cs="Arial"/>
          <w:sz w:val="18"/>
          <w:szCs w:val="18"/>
        </w:rPr>
      </w:pPr>
      <w:r w:rsidRPr="0037132F">
        <w:rPr>
          <w:rFonts w:ascii="Arial" w:hAnsi="Arial" w:cs="Arial"/>
          <w:sz w:val="18"/>
          <w:szCs w:val="18"/>
        </w:rPr>
        <w:t>Intervención clínica y sanitaria</w:t>
      </w:r>
    </w:p>
    <w:p w14:paraId="7D5E4005" w14:textId="03021CA0" w:rsidR="0037132F" w:rsidRDefault="0037132F" w:rsidP="0037132F">
      <w:pPr>
        <w:pStyle w:val="Prrafodelista"/>
        <w:numPr>
          <w:ilvl w:val="0"/>
          <w:numId w:val="13"/>
        </w:numPr>
        <w:spacing w:after="160" w:line="259" w:lineRule="auto"/>
        <w:rPr>
          <w:rFonts w:ascii="Arial" w:hAnsi="Arial" w:cs="Arial"/>
          <w:sz w:val="18"/>
          <w:szCs w:val="18"/>
        </w:rPr>
      </w:pPr>
      <w:r w:rsidRPr="0037132F">
        <w:rPr>
          <w:rFonts w:ascii="Arial" w:hAnsi="Arial" w:cs="Arial"/>
          <w:sz w:val="18"/>
          <w:szCs w:val="18"/>
        </w:rPr>
        <w:t>Intervención social y comunitaria</w:t>
      </w:r>
    </w:p>
    <w:p w14:paraId="0310CB12" w14:textId="77E88A07" w:rsidR="0037132F" w:rsidRPr="0037132F" w:rsidRDefault="0037132F" w:rsidP="0037132F">
      <w:pPr>
        <w:pStyle w:val="Prrafodelista"/>
        <w:numPr>
          <w:ilvl w:val="0"/>
          <w:numId w:val="13"/>
        </w:numPr>
        <w:spacing w:after="160" w:line="259" w:lineRule="auto"/>
        <w:rPr>
          <w:rFonts w:ascii="Arial" w:hAnsi="Arial" w:cs="Arial"/>
          <w:sz w:val="18"/>
          <w:szCs w:val="18"/>
        </w:rPr>
      </w:pPr>
      <w:r>
        <w:rPr>
          <w:rFonts w:ascii="Arial" w:hAnsi="Arial" w:cs="Arial"/>
          <w:sz w:val="18"/>
          <w:szCs w:val="18"/>
        </w:rPr>
        <w:t>Otras…</w:t>
      </w:r>
    </w:p>
    <w:p w14:paraId="1CA58876" w14:textId="77777777" w:rsidR="0037132F" w:rsidRPr="0037132F" w:rsidRDefault="0037132F" w:rsidP="008547C9">
      <w:pPr>
        <w:autoSpaceDE w:val="0"/>
        <w:autoSpaceDN w:val="0"/>
        <w:adjustRightInd w:val="0"/>
        <w:jc w:val="both"/>
        <w:rPr>
          <w:rFonts w:ascii="Arial" w:hAnsi="Arial" w:cs="Arial"/>
          <w:color w:val="000000"/>
          <w:sz w:val="18"/>
          <w:szCs w:val="18"/>
        </w:rPr>
      </w:pPr>
    </w:p>
    <w:sectPr w:rsidR="0037132F" w:rsidRPr="0037132F" w:rsidSect="006D24BA">
      <w:headerReference w:type="default" r:id="rId9"/>
      <w:pgSz w:w="11906" w:h="16838"/>
      <w:pgMar w:top="2127" w:right="1080" w:bottom="1134" w:left="1080" w:header="426"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76113" w14:textId="77777777" w:rsidR="00CD45AC" w:rsidRDefault="00CD45AC">
      <w:r>
        <w:separator/>
      </w:r>
    </w:p>
  </w:endnote>
  <w:endnote w:type="continuationSeparator" w:id="0">
    <w:p w14:paraId="29C8CEF4" w14:textId="77777777" w:rsidR="00CD45AC" w:rsidRDefault="00CD4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9E544B" w14:textId="77777777" w:rsidR="00CD45AC" w:rsidRDefault="00CD45AC">
      <w:r>
        <w:separator/>
      </w:r>
    </w:p>
  </w:footnote>
  <w:footnote w:type="continuationSeparator" w:id="0">
    <w:p w14:paraId="643EF558" w14:textId="77777777" w:rsidR="00CD45AC" w:rsidRDefault="00CD45AC">
      <w:r>
        <w:continuationSeparator/>
      </w:r>
    </w:p>
  </w:footnote>
  <w:footnote w:id="1">
    <w:p w14:paraId="6C4F07B3" w14:textId="690F60C5" w:rsidR="0037132F" w:rsidRPr="005439C4" w:rsidRDefault="0037132F">
      <w:pPr>
        <w:pStyle w:val="Textonotapie"/>
        <w:rPr>
          <w:rFonts w:ascii="Arial" w:hAnsi="Arial" w:cs="Arial"/>
          <w:sz w:val="16"/>
          <w:szCs w:val="16"/>
          <w:lang w:val="es-ES"/>
        </w:rPr>
      </w:pPr>
      <w:r w:rsidRPr="005439C4">
        <w:rPr>
          <w:rStyle w:val="Refdenotaalpie"/>
          <w:rFonts w:ascii="Arial" w:hAnsi="Arial" w:cs="Arial"/>
          <w:sz w:val="16"/>
          <w:szCs w:val="16"/>
        </w:rPr>
        <w:footnoteRef/>
      </w:r>
      <w:r w:rsidRPr="005439C4">
        <w:rPr>
          <w:rFonts w:ascii="Arial" w:hAnsi="Arial" w:cs="Arial"/>
          <w:sz w:val="16"/>
          <w:szCs w:val="16"/>
        </w:rPr>
        <w:t xml:space="preserve"> </w:t>
      </w:r>
      <w:r w:rsidRPr="005439C4">
        <w:rPr>
          <w:rFonts w:ascii="Arial" w:hAnsi="Arial" w:cs="Arial"/>
          <w:sz w:val="16"/>
          <w:szCs w:val="16"/>
          <w:lang w:val="es-ES"/>
        </w:rPr>
        <w:t>Las líneas de investigación de cada programa de doctorado aparecen al final del documento. Seleccionar aquella con la que la tesis presenta mayor relación.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4EAA8" w14:textId="63B39128" w:rsidR="00302412" w:rsidRDefault="00302412" w:rsidP="006C3165">
    <w:pPr>
      <w:pStyle w:val="Encabezado"/>
      <w:jc w:val="right"/>
      <w:rPr>
        <w:rFonts w:ascii="Arial" w:hAnsi="Arial" w:cs="Arial"/>
        <w:color w:val="7F7F7F" w:themeColor="text1" w:themeTint="80"/>
        <w:sz w:val="28"/>
        <w:szCs w:val="28"/>
        <w:lang w:val="es-ES"/>
      </w:rPr>
    </w:pPr>
  </w:p>
  <w:p w14:paraId="6A14AA49" w14:textId="7AD48465" w:rsidR="00302412" w:rsidRDefault="006D24BA" w:rsidP="00C51C80">
    <w:pPr>
      <w:pStyle w:val="Encabezado"/>
      <w:rPr>
        <w:rFonts w:ascii="Arial" w:hAnsi="Arial" w:cs="Arial"/>
        <w:color w:val="7F7F7F" w:themeColor="text1" w:themeTint="80"/>
        <w:sz w:val="28"/>
        <w:szCs w:val="28"/>
        <w:lang w:val="es-ES"/>
      </w:rPr>
    </w:pPr>
    <w:r>
      <w:rPr>
        <w:rFonts w:ascii="Arial" w:hAnsi="Arial" w:cs="Arial"/>
        <w:noProof/>
        <w:color w:val="7F7F7F" w:themeColor="text1" w:themeTint="80"/>
        <w:sz w:val="28"/>
        <w:szCs w:val="28"/>
        <w:lang w:val="es-ES"/>
      </w:rPr>
      <w:drawing>
        <wp:anchor distT="0" distB="0" distL="114300" distR="114300" simplePos="0" relativeHeight="251658240" behindDoc="0" locked="0" layoutInCell="1" allowOverlap="1" wp14:anchorId="33C17EEF" wp14:editId="45E800DD">
          <wp:simplePos x="0" y="0"/>
          <wp:positionH relativeFrom="margin">
            <wp:align>right</wp:align>
          </wp:positionH>
          <wp:positionV relativeFrom="paragraph">
            <wp:posOffset>20320</wp:posOffset>
          </wp:positionV>
          <wp:extent cx="1581150" cy="435610"/>
          <wp:effectExtent l="0" t="0" r="0" b="2540"/>
          <wp:wrapSquare wrapText="bothSides"/>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581150" cy="435610"/>
                  </a:xfrm>
                  <a:prstGeom prst="rect">
                    <a:avLst/>
                  </a:prstGeom>
                </pic:spPr>
              </pic:pic>
            </a:graphicData>
          </a:graphic>
          <wp14:sizeRelH relativeFrom="margin">
            <wp14:pctWidth>0</wp14:pctWidth>
          </wp14:sizeRelH>
          <wp14:sizeRelV relativeFrom="margin">
            <wp14:pctHeight>0</wp14:pctHeight>
          </wp14:sizeRelV>
        </wp:anchor>
      </w:drawing>
    </w:r>
    <w:r w:rsidR="00302412">
      <w:rPr>
        <w:rFonts w:ascii="Arial" w:hAnsi="Arial" w:cs="Arial"/>
        <w:color w:val="7F7F7F" w:themeColor="text1" w:themeTint="80"/>
        <w:sz w:val="28"/>
        <w:szCs w:val="28"/>
        <w:lang w:val="es-ES"/>
      </w:rPr>
      <w:t>Documento 5E</w:t>
    </w:r>
  </w:p>
  <w:p w14:paraId="35D5A323" w14:textId="61A5C1BE" w:rsidR="00302412" w:rsidRDefault="00302412" w:rsidP="00C51C80">
    <w:pPr>
      <w:pStyle w:val="Encabezado"/>
      <w:rPr>
        <w:rFonts w:ascii="Arial" w:hAnsi="Arial" w:cs="Arial"/>
        <w:color w:val="7F7F7F" w:themeColor="text1" w:themeTint="80"/>
        <w:sz w:val="16"/>
        <w:szCs w:val="16"/>
        <w:lang w:val="es-ES"/>
      </w:rPr>
    </w:pPr>
    <w:r>
      <w:rPr>
        <w:rFonts w:ascii="Arial" w:hAnsi="Arial" w:cs="Arial"/>
        <w:color w:val="7F7F7F" w:themeColor="text1" w:themeTint="80"/>
        <w:sz w:val="16"/>
        <w:szCs w:val="16"/>
        <w:lang w:val="es-ES"/>
      </w:rPr>
      <w:t>Para</w:t>
    </w:r>
    <w:r w:rsidRPr="00E70A4E">
      <w:rPr>
        <w:rFonts w:ascii="Arial" w:hAnsi="Arial" w:cs="Arial"/>
        <w:color w:val="7F7F7F" w:themeColor="text1" w:themeTint="80"/>
        <w:sz w:val="16"/>
        <w:szCs w:val="16"/>
        <w:lang w:val="es-ES"/>
      </w:rPr>
      <w:t xml:space="preserve"> presentar en la Secretaría Académica de la Universidad</w:t>
    </w:r>
    <w:r>
      <w:rPr>
        <w:rFonts w:ascii="Arial" w:hAnsi="Arial" w:cs="Arial"/>
        <w:color w:val="7F7F7F" w:themeColor="text1" w:themeTint="80"/>
        <w:sz w:val="16"/>
        <w:szCs w:val="16"/>
        <w:lang w:val="es-ES"/>
      </w:rPr>
      <w:t xml:space="preserve"> a para </w:t>
    </w:r>
  </w:p>
  <w:p w14:paraId="320D57EE" w14:textId="035E49E0" w:rsidR="00302412" w:rsidRDefault="00302412" w:rsidP="006C3165">
    <w:pPr>
      <w:pStyle w:val="Encabezado"/>
      <w:rPr>
        <w:rFonts w:ascii="Arial" w:hAnsi="Arial" w:cs="Arial"/>
        <w:color w:val="7F7F7F" w:themeColor="text1" w:themeTint="80"/>
        <w:sz w:val="16"/>
        <w:szCs w:val="16"/>
        <w:lang w:val="es-ES"/>
      </w:rPr>
    </w:pPr>
    <w:r>
      <w:rPr>
        <w:rFonts w:ascii="Arial" w:hAnsi="Arial" w:cs="Arial"/>
        <w:color w:val="7F7F7F" w:themeColor="text1" w:themeTint="80"/>
        <w:sz w:val="16"/>
        <w:szCs w:val="16"/>
        <w:lang w:val="es-ES"/>
      </w:rPr>
      <w:t xml:space="preserve">comenzar el proyecto de investigación y la realización de la tesis </w:t>
    </w:r>
  </w:p>
  <w:p w14:paraId="5344DB88" w14:textId="77777777" w:rsidR="00302412" w:rsidRPr="006C3165" w:rsidRDefault="00302412" w:rsidP="006C3165">
    <w:pPr>
      <w:pStyle w:val="Encabezado"/>
      <w:rPr>
        <w:rFonts w:ascii="Arial" w:hAnsi="Arial" w:cs="Arial"/>
        <w:color w:val="7F7F7F" w:themeColor="text1" w:themeTint="80"/>
        <w:sz w:val="16"/>
        <w:szCs w:val="16"/>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0545B"/>
    <w:multiLevelType w:val="hybridMultilevel"/>
    <w:tmpl w:val="DD98B3A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C20D39"/>
    <w:multiLevelType w:val="hybridMultilevel"/>
    <w:tmpl w:val="5EF8DD4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0BB019A"/>
    <w:multiLevelType w:val="hybridMultilevel"/>
    <w:tmpl w:val="2854A046"/>
    <w:lvl w:ilvl="0" w:tplc="B2A628A8">
      <w:numFmt w:val="bullet"/>
      <w:lvlText w:val="-"/>
      <w:lvlJc w:val="left"/>
      <w:pPr>
        <w:ind w:left="720" w:hanging="360"/>
      </w:pPr>
      <w:rPr>
        <w:rFonts w:ascii="Cambria Math" w:eastAsia="Times New Roman" w:hAnsi="Cambria Math" w:cs="Cambria Math"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CF134D"/>
    <w:multiLevelType w:val="hybridMultilevel"/>
    <w:tmpl w:val="539844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3F00C7"/>
    <w:multiLevelType w:val="hybridMultilevel"/>
    <w:tmpl w:val="21DC7C5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5FA4313"/>
    <w:multiLevelType w:val="hybridMultilevel"/>
    <w:tmpl w:val="F18AF84A"/>
    <w:lvl w:ilvl="0" w:tplc="A7643C84">
      <w:numFmt w:val="bullet"/>
      <w:lvlText w:val=""/>
      <w:lvlJc w:val="left"/>
      <w:pPr>
        <w:ind w:left="1069" w:hanging="360"/>
      </w:pPr>
      <w:rPr>
        <w:rFonts w:ascii="Symbol" w:eastAsia="Times New Roman" w:hAnsi="Symbol" w:cs="Aria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6" w15:restartNumberingAfterBreak="0">
    <w:nsid w:val="17C22FA3"/>
    <w:multiLevelType w:val="hybridMultilevel"/>
    <w:tmpl w:val="0986DC50"/>
    <w:lvl w:ilvl="0" w:tplc="B2A628A8">
      <w:numFmt w:val="bullet"/>
      <w:lvlText w:val="-"/>
      <w:lvlJc w:val="left"/>
      <w:pPr>
        <w:ind w:left="720" w:hanging="360"/>
      </w:pPr>
      <w:rPr>
        <w:rFonts w:ascii="Cambria Math" w:eastAsia="Times New Roman" w:hAnsi="Cambria Math" w:cs="Cambria Math"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2D72B03"/>
    <w:multiLevelType w:val="hybridMultilevel"/>
    <w:tmpl w:val="C096F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33335D0"/>
    <w:multiLevelType w:val="hybridMultilevel"/>
    <w:tmpl w:val="5EF8DD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70F4B2A"/>
    <w:multiLevelType w:val="hybridMultilevel"/>
    <w:tmpl w:val="4EA22C3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9EA6895"/>
    <w:multiLevelType w:val="hybridMultilevel"/>
    <w:tmpl w:val="539844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C74489A"/>
    <w:multiLevelType w:val="hybridMultilevel"/>
    <w:tmpl w:val="4EA22C3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96D62B4"/>
    <w:multiLevelType w:val="hybridMultilevel"/>
    <w:tmpl w:val="539844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26166228">
    <w:abstractNumId w:val="5"/>
  </w:num>
  <w:num w:numId="2" w16cid:durableId="1081413948">
    <w:abstractNumId w:val="6"/>
  </w:num>
  <w:num w:numId="3" w16cid:durableId="1669140402">
    <w:abstractNumId w:val="7"/>
  </w:num>
  <w:num w:numId="4" w16cid:durableId="342171101">
    <w:abstractNumId w:val="2"/>
  </w:num>
  <w:num w:numId="5" w16cid:durableId="1485508651">
    <w:abstractNumId w:val="8"/>
  </w:num>
  <w:num w:numId="6" w16cid:durableId="78409133">
    <w:abstractNumId w:val="1"/>
  </w:num>
  <w:num w:numId="7" w16cid:durableId="182327078">
    <w:abstractNumId w:val="9"/>
  </w:num>
  <w:num w:numId="8" w16cid:durableId="1350791624">
    <w:abstractNumId w:val="0"/>
  </w:num>
  <w:num w:numId="9" w16cid:durableId="1534927374">
    <w:abstractNumId w:val="11"/>
  </w:num>
  <w:num w:numId="10" w16cid:durableId="629362943">
    <w:abstractNumId w:val="4"/>
  </w:num>
  <w:num w:numId="11" w16cid:durableId="322389458">
    <w:abstractNumId w:val="3"/>
  </w:num>
  <w:num w:numId="12" w16cid:durableId="1145583104">
    <w:abstractNumId w:val="12"/>
  </w:num>
  <w:num w:numId="13" w16cid:durableId="15869550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Q0MDQ1NzW0NDczNzRR0lEKTi0uzszPAykwqQUA1B67fCwAAAA="/>
  </w:docVars>
  <w:rsids>
    <w:rsidRoot w:val="00170040"/>
    <w:rsid w:val="00003949"/>
    <w:rsid w:val="00052BE4"/>
    <w:rsid w:val="00057B09"/>
    <w:rsid w:val="00077549"/>
    <w:rsid w:val="000A3EA4"/>
    <w:rsid w:val="000D1048"/>
    <w:rsid w:val="000D2232"/>
    <w:rsid w:val="000E1697"/>
    <w:rsid w:val="001216BA"/>
    <w:rsid w:val="00124A80"/>
    <w:rsid w:val="00126D74"/>
    <w:rsid w:val="001334A9"/>
    <w:rsid w:val="00136A04"/>
    <w:rsid w:val="00150D51"/>
    <w:rsid w:val="00167278"/>
    <w:rsid w:val="00170040"/>
    <w:rsid w:val="0017328F"/>
    <w:rsid w:val="001E053A"/>
    <w:rsid w:val="001E76CB"/>
    <w:rsid w:val="001F0178"/>
    <w:rsid w:val="00216438"/>
    <w:rsid w:val="00223040"/>
    <w:rsid w:val="00227D77"/>
    <w:rsid w:val="0023695F"/>
    <w:rsid w:val="00244ECE"/>
    <w:rsid w:val="00256CA6"/>
    <w:rsid w:val="00283EAE"/>
    <w:rsid w:val="00297408"/>
    <w:rsid w:val="002A5D8D"/>
    <w:rsid w:val="002C5661"/>
    <w:rsid w:val="002D0BF0"/>
    <w:rsid w:val="002F2956"/>
    <w:rsid w:val="00302412"/>
    <w:rsid w:val="00344A2C"/>
    <w:rsid w:val="00351AC5"/>
    <w:rsid w:val="00361682"/>
    <w:rsid w:val="00364CCC"/>
    <w:rsid w:val="0037132F"/>
    <w:rsid w:val="00372A8D"/>
    <w:rsid w:val="003A19C7"/>
    <w:rsid w:val="003B4212"/>
    <w:rsid w:val="003B6507"/>
    <w:rsid w:val="003C3DAC"/>
    <w:rsid w:val="003C462D"/>
    <w:rsid w:val="003D0518"/>
    <w:rsid w:val="003D1592"/>
    <w:rsid w:val="003E3FF6"/>
    <w:rsid w:val="003F4134"/>
    <w:rsid w:val="004662EB"/>
    <w:rsid w:val="00466D0B"/>
    <w:rsid w:val="00477549"/>
    <w:rsid w:val="00484886"/>
    <w:rsid w:val="004A2101"/>
    <w:rsid w:val="004C02F4"/>
    <w:rsid w:val="004D6351"/>
    <w:rsid w:val="004F0526"/>
    <w:rsid w:val="004F3475"/>
    <w:rsid w:val="0051325D"/>
    <w:rsid w:val="00520CA7"/>
    <w:rsid w:val="00526248"/>
    <w:rsid w:val="00531AA3"/>
    <w:rsid w:val="00536DE8"/>
    <w:rsid w:val="00537509"/>
    <w:rsid w:val="005439C4"/>
    <w:rsid w:val="0056393C"/>
    <w:rsid w:val="005713D5"/>
    <w:rsid w:val="005876EE"/>
    <w:rsid w:val="005D5E23"/>
    <w:rsid w:val="00604828"/>
    <w:rsid w:val="0063495D"/>
    <w:rsid w:val="0064615B"/>
    <w:rsid w:val="00662C10"/>
    <w:rsid w:val="006B38E9"/>
    <w:rsid w:val="006C138A"/>
    <w:rsid w:val="006C3165"/>
    <w:rsid w:val="006D03B2"/>
    <w:rsid w:val="006D24BA"/>
    <w:rsid w:val="00710B8C"/>
    <w:rsid w:val="00717C7B"/>
    <w:rsid w:val="00731A08"/>
    <w:rsid w:val="007332A2"/>
    <w:rsid w:val="00757404"/>
    <w:rsid w:val="007C4BDB"/>
    <w:rsid w:val="007D2AA3"/>
    <w:rsid w:val="00815448"/>
    <w:rsid w:val="0082367B"/>
    <w:rsid w:val="00853904"/>
    <w:rsid w:val="008547C9"/>
    <w:rsid w:val="0086525D"/>
    <w:rsid w:val="00874BB3"/>
    <w:rsid w:val="0088390C"/>
    <w:rsid w:val="008869D1"/>
    <w:rsid w:val="00886E0B"/>
    <w:rsid w:val="00894896"/>
    <w:rsid w:val="008B07DA"/>
    <w:rsid w:val="008B5FD0"/>
    <w:rsid w:val="008C4D26"/>
    <w:rsid w:val="008D44F5"/>
    <w:rsid w:val="008E0D9F"/>
    <w:rsid w:val="008E671A"/>
    <w:rsid w:val="008F5CF6"/>
    <w:rsid w:val="00905A1B"/>
    <w:rsid w:val="00906D7E"/>
    <w:rsid w:val="009070E1"/>
    <w:rsid w:val="009115A0"/>
    <w:rsid w:val="00913376"/>
    <w:rsid w:val="00922133"/>
    <w:rsid w:val="0092615A"/>
    <w:rsid w:val="0092786B"/>
    <w:rsid w:val="00931D48"/>
    <w:rsid w:val="0093793A"/>
    <w:rsid w:val="00942031"/>
    <w:rsid w:val="00951C55"/>
    <w:rsid w:val="009662F8"/>
    <w:rsid w:val="00972152"/>
    <w:rsid w:val="00975ABA"/>
    <w:rsid w:val="009E096C"/>
    <w:rsid w:val="00A253D0"/>
    <w:rsid w:val="00A35436"/>
    <w:rsid w:val="00A35999"/>
    <w:rsid w:val="00A567AE"/>
    <w:rsid w:val="00A7189E"/>
    <w:rsid w:val="00A76E4D"/>
    <w:rsid w:val="00AB16FD"/>
    <w:rsid w:val="00AB1E56"/>
    <w:rsid w:val="00AC33F6"/>
    <w:rsid w:val="00AF7BA3"/>
    <w:rsid w:val="00B10D5F"/>
    <w:rsid w:val="00B374A9"/>
    <w:rsid w:val="00B44536"/>
    <w:rsid w:val="00B475FC"/>
    <w:rsid w:val="00B85FD1"/>
    <w:rsid w:val="00BC0144"/>
    <w:rsid w:val="00BC36B7"/>
    <w:rsid w:val="00BC53DC"/>
    <w:rsid w:val="00BD3206"/>
    <w:rsid w:val="00BF34D2"/>
    <w:rsid w:val="00C44950"/>
    <w:rsid w:val="00C50D0F"/>
    <w:rsid w:val="00C51C80"/>
    <w:rsid w:val="00C666C8"/>
    <w:rsid w:val="00C762BF"/>
    <w:rsid w:val="00CD45AC"/>
    <w:rsid w:val="00CD490A"/>
    <w:rsid w:val="00CE7B1C"/>
    <w:rsid w:val="00D05B41"/>
    <w:rsid w:val="00D37C63"/>
    <w:rsid w:val="00D57D99"/>
    <w:rsid w:val="00D57EE3"/>
    <w:rsid w:val="00D761DF"/>
    <w:rsid w:val="00D92BB7"/>
    <w:rsid w:val="00DA1B4E"/>
    <w:rsid w:val="00DF3B30"/>
    <w:rsid w:val="00E129CC"/>
    <w:rsid w:val="00E149E3"/>
    <w:rsid w:val="00E22F0E"/>
    <w:rsid w:val="00E30EF0"/>
    <w:rsid w:val="00E32BF4"/>
    <w:rsid w:val="00E54832"/>
    <w:rsid w:val="00E70A4E"/>
    <w:rsid w:val="00ED0FC2"/>
    <w:rsid w:val="00EE5F77"/>
    <w:rsid w:val="00EE6F30"/>
    <w:rsid w:val="00F22DE7"/>
    <w:rsid w:val="00F2349A"/>
    <w:rsid w:val="00F25083"/>
    <w:rsid w:val="00F313AF"/>
    <w:rsid w:val="00F3741E"/>
    <w:rsid w:val="00F42098"/>
    <w:rsid w:val="00F645A2"/>
    <w:rsid w:val="00F67EFD"/>
    <w:rsid w:val="00F70465"/>
    <w:rsid w:val="00F83A01"/>
    <w:rsid w:val="00F9174E"/>
    <w:rsid w:val="00F952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F8F31"/>
  <w15:docId w15:val="{F86E1AC9-36E2-4D26-9113-63FD3FA3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2956"/>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757404"/>
    <w:rPr>
      <w:rFonts w:ascii="Tahoma" w:hAnsi="Tahoma" w:cs="Tahoma"/>
      <w:sz w:val="16"/>
      <w:szCs w:val="16"/>
    </w:rPr>
  </w:style>
  <w:style w:type="table" w:styleId="Tablaconcuadrcula">
    <w:name w:val="Table Grid"/>
    <w:basedOn w:val="Tablanormal"/>
    <w:uiPriority w:val="39"/>
    <w:rsid w:val="004D6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D57D99"/>
    <w:pPr>
      <w:tabs>
        <w:tab w:val="center" w:pos="4252"/>
        <w:tab w:val="right" w:pos="8504"/>
      </w:tabs>
    </w:pPr>
    <w:rPr>
      <w:sz w:val="24"/>
      <w:szCs w:val="24"/>
      <w:lang w:val="ca-ES" w:eastAsia="ca-ES"/>
    </w:rPr>
  </w:style>
  <w:style w:type="paragraph" w:styleId="Piedepgina">
    <w:name w:val="footer"/>
    <w:basedOn w:val="Normal"/>
    <w:rsid w:val="00D57D99"/>
    <w:pPr>
      <w:tabs>
        <w:tab w:val="center" w:pos="4252"/>
        <w:tab w:val="right" w:pos="8504"/>
      </w:tabs>
    </w:pPr>
  </w:style>
  <w:style w:type="character" w:customStyle="1" w:styleId="EncabezadoCar">
    <w:name w:val="Encabezado Car"/>
    <w:basedOn w:val="Fuentedeprrafopredeter"/>
    <w:link w:val="Encabezado"/>
    <w:uiPriority w:val="99"/>
    <w:rsid w:val="00227D77"/>
    <w:rPr>
      <w:sz w:val="24"/>
      <w:szCs w:val="24"/>
      <w:lang w:val="ca-ES" w:eastAsia="ca-ES"/>
    </w:rPr>
  </w:style>
  <w:style w:type="paragraph" w:styleId="Prrafodelista">
    <w:name w:val="List Paragraph"/>
    <w:basedOn w:val="Normal"/>
    <w:uiPriority w:val="34"/>
    <w:qFormat/>
    <w:rsid w:val="00D05B41"/>
    <w:pPr>
      <w:ind w:left="720"/>
      <w:contextualSpacing/>
    </w:pPr>
  </w:style>
  <w:style w:type="character" w:styleId="Refdecomentario">
    <w:name w:val="annotation reference"/>
    <w:basedOn w:val="Fuentedeprrafopredeter"/>
    <w:semiHidden/>
    <w:unhideWhenUsed/>
    <w:rsid w:val="00E22F0E"/>
    <w:rPr>
      <w:sz w:val="16"/>
      <w:szCs w:val="16"/>
    </w:rPr>
  </w:style>
  <w:style w:type="paragraph" w:styleId="Textocomentario">
    <w:name w:val="annotation text"/>
    <w:basedOn w:val="Normal"/>
    <w:link w:val="TextocomentarioCar"/>
    <w:semiHidden/>
    <w:unhideWhenUsed/>
    <w:rsid w:val="00E22F0E"/>
  </w:style>
  <w:style w:type="character" w:customStyle="1" w:styleId="TextocomentarioCar">
    <w:name w:val="Texto comentario Car"/>
    <w:basedOn w:val="Fuentedeprrafopredeter"/>
    <w:link w:val="Textocomentario"/>
    <w:semiHidden/>
    <w:rsid w:val="00E22F0E"/>
    <w:rPr>
      <w:lang w:val="es-ES_tradnl"/>
    </w:rPr>
  </w:style>
  <w:style w:type="paragraph" w:styleId="Asuntodelcomentario">
    <w:name w:val="annotation subject"/>
    <w:basedOn w:val="Textocomentario"/>
    <w:next w:val="Textocomentario"/>
    <w:link w:val="AsuntodelcomentarioCar"/>
    <w:semiHidden/>
    <w:unhideWhenUsed/>
    <w:rsid w:val="00E22F0E"/>
    <w:rPr>
      <w:b/>
      <w:bCs/>
    </w:rPr>
  </w:style>
  <w:style w:type="character" w:customStyle="1" w:styleId="AsuntodelcomentarioCar">
    <w:name w:val="Asunto del comentario Car"/>
    <w:basedOn w:val="TextocomentarioCar"/>
    <w:link w:val="Asuntodelcomentario"/>
    <w:semiHidden/>
    <w:rsid w:val="00E22F0E"/>
    <w:rPr>
      <w:b/>
      <w:bCs/>
      <w:lang w:val="es-ES_tradnl"/>
    </w:rPr>
  </w:style>
  <w:style w:type="character" w:styleId="Hipervnculo">
    <w:name w:val="Hyperlink"/>
    <w:basedOn w:val="Fuentedeprrafopredeter"/>
    <w:uiPriority w:val="99"/>
    <w:unhideWhenUsed/>
    <w:rsid w:val="00E22F0E"/>
    <w:rPr>
      <w:color w:val="0000FF"/>
      <w:u w:val="single"/>
    </w:rPr>
  </w:style>
  <w:style w:type="paragraph" w:styleId="Textonotapie">
    <w:name w:val="footnote text"/>
    <w:basedOn w:val="Normal"/>
    <w:link w:val="TextonotapieCar"/>
    <w:semiHidden/>
    <w:unhideWhenUsed/>
    <w:rsid w:val="004F3475"/>
  </w:style>
  <w:style w:type="character" w:customStyle="1" w:styleId="TextonotapieCar">
    <w:name w:val="Texto nota pie Car"/>
    <w:basedOn w:val="Fuentedeprrafopredeter"/>
    <w:link w:val="Textonotapie"/>
    <w:semiHidden/>
    <w:rsid w:val="004F3475"/>
    <w:rPr>
      <w:lang w:val="es-ES_tradnl"/>
    </w:rPr>
  </w:style>
  <w:style w:type="character" w:styleId="Refdenotaalpie">
    <w:name w:val="footnote reference"/>
    <w:basedOn w:val="Fuentedeprrafopredeter"/>
    <w:semiHidden/>
    <w:unhideWhenUsed/>
    <w:rsid w:val="004F3475"/>
    <w:rPr>
      <w:vertAlign w:val="superscript"/>
    </w:rPr>
  </w:style>
  <w:style w:type="paragraph" w:styleId="Textoindependiente">
    <w:name w:val="Body Text"/>
    <w:basedOn w:val="Normal"/>
    <w:link w:val="TextoindependienteCar"/>
    <w:rsid w:val="00167278"/>
    <w:rPr>
      <w:b/>
      <w:bCs/>
      <w:sz w:val="24"/>
      <w:szCs w:val="24"/>
      <w:lang w:val="es-ES"/>
    </w:rPr>
  </w:style>
  <w:style w:type="character" w:customStyle="1" w:styleId="TextoindependienteCar">
    <w:name w:val="Texto independiente Car"/>
    <w:basedOn w:val="Fuentedeprrafopredeter"/>
    <w:link w:val="Textoindependiente"/>
    <w:rsid w:val="00167278"/>
    <w:rPr>
      <w:b/>
      <w:bCs/>
      <w:sz w:val="24"/>
      <w:szCs w:val="24"/>
    </w:rPr>
  </w:style>
  <w:style w:type="character" w:styleId="Mencinsinresolver">
    <w:name w:val="Unresolved Mention"/>
    <w:basedOn w:val="Fuentedeprrafopredeter"/>
    <w:uiPriority w:val="99"/>
    <w:semiHidden/>
    <w:unhideWhenUsed/>
    <w:rsid w:val="0063495D"/>
    <w:rPr>
      <w:color w:val="605E5C"/>
      <w:shd w:val="clear" w:color="auto" w:fill="E1DFDD"/>
    </w:rPr>
  </w:style>
  <w:style w:type="paragraph" w:customStyle="1" w:styleId="Default">
    <w:name w:val="Default"/>
    <w:rsid w:val="003D1592"/>
    <w:pPr>
      <w:autoSpaceDE w:val="0"/>
      <w:autoSpaceDN w:val="0"/>
      <w:adjustRightInd w:val="0"/>
    </w:pPr>
    <w:rPr>
      <w:rFonts w:ascii="Calibri" w:hAnsi="Calibri" w:cs="Calibri"/>
      <w:color w:val="000000"/>
      <w:sz w:val="24"/>
      <w:szCs w:val="24"/>
    </w:rPr>
  </w:style>
  <w:style w:type="character" w:styleId="nfasis">
    <w:name w:val="Emphasis"/>
    <w:basedOn w:val="Fuentedeprrafopredeter"/>
    <w:uiPriority w:val="20"/>
    <w:qFormat/>
    <w:rsid w:val="00AC33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drid.universidadeuropea.es/proteccion-de-dato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1865\Mis%20documentos\DOCUMENTOS%20DOCTORADOS\SOLICITUDES\TODOS\DOCTORADOS%203.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A0320-AE95-4542-AF04-E0B418AA7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DOCTORADOS 3.dot</Template>
  <TotalTime>17</TotalTime>
  <Pages>6</Pages>
  <Words>1510</Words>
  <Characters>8551</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3</vt:lpstr>
    </vt:vector>
  </TitlesOfParts>
  <Company>UNIVERSIDAD EUROPEA DE MADRID</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creator>1865</dc:creator>
  <cp:lastModifiedBy>OSCAR GARCIA LEAL</cp:lastModifiedBy>
  <cp:revision>9</cp:revision>
  <cp:lastPrinted>2005-09-07T07:37:00Z</cp:lastPrinted>
  <dcterms:created xsi:type="dcterms:W3CDTF">2023-05-10T12:30:00Z</dcterms:created>
  <dcterms:modified xsi:type="dcterms:W3CDTF">2024-06-17T08:23:00Z</dcterms:modified>
</cp:coreProperties>
</file>